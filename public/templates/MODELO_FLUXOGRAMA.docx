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5B48FE" w14:textId="77777777" w:rsidR="00F1209B" w:rsidRDefault="00F1209B" w:rsidP="00F1209B">
      <w:pPr>
        <w:pStyle w:val="Ttulo7"/>
        <w:tabs>
          <w:tab w:val="left" w:pos="284"/>
        </w:tabs>
        <w:spacing w:line="360" w:lineRule="auto"/>
        <w:rPr>
          <w:sz w:val="22"/>
          <w:szCs w:val="22"/>
        </w:rPr>
      </w:pPr>
    </w:p>
    <w:p w14:paraId="77E71057" w14:textId="77777777" w:rsidR="00F1209B" w:rsidRPr="00B74E2A" w:rsidRDefault="00F1209B" w:rsidP="00F1209B">
      <w:pPr>
        <w:pStyle w:val="Ttulo7"/>
        <w:tabs>
          <w:tab w:val="left" w:pos="284"/>
        </w:tabs>
        <w:spacing w:line="360" w:lineRule="auto"/>
        <w:rPr>
          <w:sz w:val="22"/>
          <w:szCs w:val="22"/>
        </w:rPr>
      </w:pPr>
    </w:p>
    <w:p w14:paraId="62C04673" w14:textId="5472262B" w:rsidR="00F1209B" w:rsidRPr="00B74E2A" w:rsidRDefault="00F1209B" w:rsidP="00F1209B">
      <w:pPr>
        <w:pStyle w:val="Ttulo7"/>
        <w:tabs>
          <w:tab w:val="left" w:pos="284"/>
        </w:tabs>
        <w:spacing w:line="360" w:lineRule="auto"/>
        <w:rPr>
          <w:sz w:val="22"/>
          <w:szCs w:val="22"/>
        </w:rPr>
      </w:pPr>
    </w:p>
    <w:p w14:paraId="789EDC04" w14:textId="3BCB324E" w:rsidR="005E53CB" w:rsidRDefault="005E53CB" w:rsidP="00906DDA">
      <w:pPr>
        <w:ind w:left="360"/>
        <w:rPr>
          <w:rFonts w:ascii="Arial" w:hAnsi="Arial" w:cs="Arial"/>
        </w:rPr>
      </w:pPr>
    </w:p>
    <w:p w14:paraId="59A2D7D9" w14:textId="5DB3C875" w:rsidR="00D82ED6" w:rsidRPr="00D82ED6" w:rsidRDefault="005E53CB" w:rsidP="005E53CB">
      <w:pPr>
        <w:tabs>
          <w:tab w:val="left" w:pos="2910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0A87116" wp14:editId="07ABAB51">
            <wp:extent cx="613410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7" b="10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851" cy="326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22AB3" w14:textId="6D5D8FF1" w:rsidR="006579C9" w:rsidRPr="00D82ED6" w:rsidRDefault="006579C9" w:rsidP="00D82ED6">
      <w:pPr>
        <w:tabs>
          <w:tab w:val="left" w:pos="2820"/>
        </w:tabs>
        <w:rPr>
          <w:rFonts w:ascii="Arial" w:hAnsi="Arial" w:cs="Arial"/>
        </w:rPr>
      </w:pPr>
    </w:p>
    <w:sectPr w:rsidR="006579C9" w:rsidRPr="00D82ED6" w:rsidSect="001859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855507" w14:textId="77777777" w:rsidR="00DB7B83" w:rsidRDefault="00DB7B83" w:rsidP="00EF1D1C">
      <w:pPr>
        <w:spacing w:after="0" w:line="240" w:lineRule="auto"/>
      </w:pPr>
      <w:r>
        <w:separator/>
      </w:r>
    </w:p>
  </w:endnote>
  <w:endnote w:type="continuationSeparator" w:id="0">
    <w:p w14:paraId="6E88099D" w14:textId="77777777" w:rsidR="00DB7B83" w:rsidRDefault="00DB7B83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D1B1A1" w14:textId="77777777" w:rsidR="00F3272E" w:rsidRDefault="00F327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Atualizado por: </w:t>
              </w:r>
            </w:p>
          </w:tc>
          <w:tc>
            <w:tcPr>
              <w:tcW w:w="3245" w:type="dxa"/>
            </w:tcPr>
            <w:p w14:paraId="33203F6C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Validado por: </w:t>
              </w:r>
            </w:p>
          </w:tc>
          <w:tc>
            <w:tcPr>
              <w:tcW w:w="3246" w:type="dxa"/>
            </w:tcPr>
            <w:p w14:paraId="772DDD1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Aprovado por: </w:t>
              </w:r>
            </w:p>
          </w:tc>
        </w:tr>
        <w:tr w:rsidR="00254F44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5" w:type="dxa"/>
            </w:tcPr>
            <w:p w14:paraId="6E91C728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6" w:type="dxa"/>
            </w:tcPr>
            <w:p w14:paraId="69924131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</w:tr>
      </w:tbl>
      <w:p w14:paraId="4E0BF5D1" w14:textId="7FCECE56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1E8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E23F0C" w14:textId="77777777" w:rsidR="00254F44" w:rsidRDefault="00254F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B33E7" w14:textId="77777777" w:rsidR="00F3272E" w:rsidRDefault="00F327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0D16D" w14:textId="77777777" w:rsidR="00DB7B83" w:rsidRDefault="00DB7B83" w:rsidP="00EF1D1C">
      <w:pPr>
        <w:spacing w:after="0" w:line="240" w:lineRule="auto"/>
      </w:pPr>
      <w:r>
        <w:separator/>
      </w:r>
    </w:p>
  </w:footnote>
  <w:footnote w:type="continuationSeparator" w:id="0">
    <w:p w14:paraId="4D313C6B" w14:textId="77777777" w:rsidR="00DB7B83" w:rsidRDefault="00DB7B83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4C6F4" w14:textId="77777777" w:rsidR="00F3272E" w:rsidRDefault="00F327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4BF13896" w:rsidR="00254F44" w:rsidRDefault="00741E83" w:rsidP="00C67145">
    <w:pPr>
      <w:pStyle w:val="Cabealho"/>
      <w:jc w:val="center"/>
    </w:pPr>
    <w:sdt>
      <w:sdtPr>
        <w:id w:val="1926608618"/>
        <w:docPartObj>
          <w:docPartGallery w:val="Watermarks"/>
          <w:docPartUnique/>
        </w:docPartObj>
      </w:sdtPr>
      <w:sdtEndPr/>
      <w:sdtContent>
        <w:r>
          <w:pict w14:anchorId="6E13C48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6145" type="#_x0000_t136" style="position:absolute;left:0;text-align:left;margin-left:0;margin-top:0;width:494.9pt;height:164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>
      <w:rPr>
        <w:noProof/>
      </w:rPr>
      <w:drawing>
        <wp:inline distT="0" distB="0" distL="0" distR="0" wp14:anchorId="2665105F" wp14:editId="039ED0B6">
          <wp:extent cx="6188710" cy="625475"/>
          <wp:effectExtent l="0" t="0" r="2540" b="3175"/>
          <wp:docPr id="205172682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726827" name="Imagem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625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  <w:tbl>
    <w:tblPr>
      <w:tblStyle w:val="Tabelacomgrade"/>
      <w:tblpPr w:leftFromText="141" w:rightFromText="141" w:vertAnchor="page" w:horzAnchor="margin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254F44" w:rsidRPr="00B91BE4" w14:paraId="183B6FEC" w14:textId="77777777" w:rsidTr="00940269">
      <w:trPr>
        <w:trHeight w:val="254"/>
      </w:trPr>
      <w:tc>
        <w:tcPr>
          <w:tcW w:w="4030" w:type="dxa"/>
        </w:tcPr>
        <w:p w14:paraId="4978ACDE" w14:textId="324767AE" w:rsidR="00254F44" w:rsidRPr="00B91BE4" w:rsidRDefault="00254F44" w:rsidP="007A1B6D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1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7A1B6D">
            <w:rPr>
              <w:rFonts w:asciiTheme="minorHAnsi" w:hAnsiTheme="minorHAnsi" w:cstheme="minorHAnsi"/>
              <w:sz w:val="20"/>
              <w:szCs w:val="20"/>
            </w:rPr>
            <w:t>FLUX.SA-001G G</w:t>
          </w:r>
        </w:p>
      </w:tc>
      <w:tc>
        <w:tcPr>
          <w:tcW w:w="4016" w:type="dxa"/>
        </w:tcPr>
        <w:p w14:paraId="358CADBF" w14:textId="77777777" w:rsidR="00254F44" w:rsidRPr="00B91BE4" w:rsidRDefault="00254F44" w:rsidP="00940269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  <w:r>
            <w:rPr>
              <w:rFonts w:asciiTheme="minorHAnsi" w:hAnsiTheme="minorHAnsi" w:cstheme="minorHAnsi"/>
              <w:sz w:val="20"/>
              <w:szCs w:val="20"/>
            </w:rPr>
            <w:t>xx/xx/xx</w:t>
          </w:r>
        </w:p>
      </w:tc>
      <w:tc>
        <w:tcPr>
          <w:tcW w:w="1730" w:type="dxa"/>
        </w:tcPr>
        <w:p w14:paraId="70F23DD8" w14:textId="0D55A3F0" w:rsidR="00254F44" w:rsidRPr="00EE5617" w:rsidRDefault="00254F44" w:rsidP="00940269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Versão: </w:t>
          </w:r>
          <w:r w:rsidR="00753D25">
            <w:rPr>
              <w:rFonts w:asciiTheme="minorHAnsi" w:hAnsiTheme="minorHAnsi" w:cstheme="minorHAnsi"/>
              <w:sz w:val="20"/>
              <w:szCs w:val="20"/>
            </w:rPr>
            <w:t>000</w:t>
          </w:r>
        </w:p>
      </w:tc>
    </w:tr>
    <w:tr w:rsidR="00254F44" w:rsidRPr="00B91BE4" w14:paraId="57E4AF52" w14:textId="77777777" w:rsidTr="00940269">
      <w:trPr>
        <w:trHeight w:val="254"/>
      </w:trPr>
      <w:tc>
        <w:tcPr>
          <w:tcW w:w="9776" w:type="dxa"/>
          <w:gridSpan w:val="3"/>
        </w:tcPr>
        <w:p w14:paraId="3B416C4E" w14:textId="700B7F6E" w:rsidR="00254F44" w:rsidRPr="00B91BE4" w:rsidRDefault="00254F44" w:rsidP="00940269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 xml:space="preserve">Modelo Padrão - Regimento </w:t>
          </w:r>
        </w:p>
      </w:tc>
    </w:tr>
    <w:tr w:rsidR="00254F44" w:rsidRPr="00B91BE4" w14:paraId="1C559CE5" w14:textId="77777777" w:rsidTr="00940269">
      <w:trPr>
        <w:trHeight w:val="270"/>
      </w:trPr>
      <w:tc>
        <w:tcPr>
          <w:tcW w:w="4030" w:type="dxa"/>
        </w:tcPr>
        <w:p w14:paraId="7B26C576" w14:textId="77777777" w:rsidR="00254F44" w:rsidRPr="00B91BE4" w:rsidRDefault="00254F44" w:rsidP="00940269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Quem fez o documento</w:t>
          </w:r>
        </w:p>
      </w:tc>
      <w:tc>
        <w:tcPr>
          <w:tcW w:w="4016" w:type="dxa"/>
        </w:tcPr>
        <w:p w14:paraId="1972368E" w14:textId="77777777" w:rsidR="00254F44" w:rsidRPr="00B91BE4" w:rsidRDefault="00254F44" w:rsidP="00940269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>
            <w:rPr>
              <w:rFonts w:asciiTheme="minorHAnsi" w:hAnsiTheme="minorHAnsi" w:cstheme="minorHAnsi"/>
              <w:sz w:val="20"/>
              <w:szCs w:val="20"/>
            </w:rPr>
            <w:t>Referência técnica ou Direção Geral</w:t>
          </w:r>
        </w:p>
      </w:tc>
      <w:tc>
        <w:tcPr>
          <w:tcW w:w="1730" w:type="dxa"/>
        </w:tcPr>
        <w:p w14:paraId="4DA3B4A3" w14:textId="77777777" w:rsidR="00254F44" w:rsidRPr="00B91BE4" w:rsidRDefault="00254F44" w:rsidP="00940269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r>
            <w:rPr>
              <w:rFonts w:asciiTheme="minorHAnsi" w:hAnsiTheme="minorHAnsi" w:cstheme="minorHAnsi"/>
              <w:sz w:val="20"/>
              <w:szCs w:val="20"/>
            </w:rPr>
            <w:t>xx/xx/</w:t>
          </w:r>
          <w:bookmarkEnd w:id="1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</w:p>
      </w:tc>
    </w:tr>
  </w:tbl>
  <w:p w14:paraId="1B70C234" w14:textId="36998B9A" w:rsidR="00254F44" w:rsidRPr="00C67145" w:rsidRDefault="00753D25" w:rsidP="00753D25">
    <w:pPr>
      <w:pStyle w:val="Cabealho"/>
      <w:tabs>
        <w:tab w:val="left" w:pos="1010"/>
        <w:tab w:val="center" w:pos="1260"/>
      </w:tabs>
    </w:pPr>
    <w:r>
      <w:tab/>
    </w:r>
    <w:r>
      <w:tab/>
    </w:r>
  </w:p>
  <w:p w14:paraId="4FD70388" w14:textId="77777777" w:rsidR="00254F44" w:rsidRDefault="00254F44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558A0" w14:textId="77777777" w:rsidR="00F3272E" w:rsidRDefault="00F327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478F"/>
    <w:multiLevelType w:val="hybridMultilevel"/>
    <w:tmpl w:val="3F561E14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C5956"/>
    <w:multiLevelType w:val="multilevel"/>
    <w:tmpl w:val="E6804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4" w15:restartNumberingAfterBreak="0">
    <w:nsid w:val="20ED6F09"/>
    <w:multiLevelType w:val="multilevel"/>
    <w:tmpl w:val="C1CAE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B3F5C14"/>
    <w:multiLevelType w:val="multilevel"/>
    <w:tmpl w:val="8574191A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FE73D8"/>
    <w:multiLevelType w:val="hybridMultilevel"/>
    <w:tmpl w:val="FA58A5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75DED"/>
    <w:multiLevelType w:val="hybridMultilevel"/>
    <w:tmpl w:val="215C4646"/>
    <w:lvl w:ilvl="0" w:tplc="79DC47D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882C4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CD294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A0DBA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6886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DC9A22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E08A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4FB22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730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C3384F"/>
    <w:multiLevelType w:val="hybridMultilevel"/>
    <w:tmpl w:val="B9FEB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F2AEA"/>
    <w:multiLevelType w:val="hybridMultilevel"/>
    <w:tmpl w:val="04023096"/>
    <w:lvl w:ilvl="0" w:tplc="0416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B184D"/>
    <w:multiLevelType w:val="hybridMultilevel"/>
    <w:tmpl w:val="B602E2B8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0"/>
  </w:num>
  <w:num w:numId="4">
    <w:abstractNumId w:val="9"/>
  </w:num>
  <w:num w:numId="5">
    <w:abstractNumId w:val="17"/>
  </w:num>
  <w:num w:numId="6">
    <w:abstractNumId w:val="12"/>
  </w:num>
  <w:num w:numId="7">
    <w:abstractNumId w:val="1"/>
  </w:num>
  <w:num w:numId="8">
    <w:abstractNumId w:val="14"/>
  </w:num>
  <w:num w:numId="9">
    <w:abstractNumId w:val="13"/>
  </w:num>
  <w:num w:numId="10">
    <w:abstractNumId w:val="3"/>
  </w:num>
  <w:num w:numId="11">
    <w:abstractNumId w:val="10"/>
  </w:num>
  <w:num w:numId="12">
    <w:abstractNumId w:val="7"/>
  </w:num>
  <w:num w:numId="13">
    <w:abstractNumId w:val="4"/>
  </w:num>
  <w:num w:numId="14">
    <w:abstractNumId w:val="6"/>
  </w:num>
  <w:num w:numId="15">
    <w:abstractNumId w:val="8"/>
  </w:num>
  <w:num w:numId="16">
    <w:abstractNumId w:val="2"/>
  </w:num>
  <w:num w:numId="17">
    <w:abstractNumId w:val="5"/>
  </w:num>
  <w:num w:numId="18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5871"/>
    <w:rsid w:val="000C037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102510"/>
    <w:rsid w:val="00104CEA"/>
    <w:rsid w:val="001076B6"/>
    <w:rsid w:val="0011346B"/>
    <w:rsid w:val="001167BB"/>
    <w:rsid w:val="0012456E"/>
    <w:rsid w:val="00126B99"/>
    <w:rsid w:val="00130C9F"/>
    <w:rsid w:val="00134250"/>
    <w:rsid w:val="001526E1"/>
    <w:rsid w:val="00154B6F"/>
    <w:rsid w:val="0016417B"/>
    <w:rsid w:val="00170FFB"/>
    <w:rsid w:val="00181234"/>
    <w:rsid w:val="00181972"/>
    <w:rsid w:val="001859C6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40EA"/>
    <w:rsid w:val="001E4F15"/>
    <w:rsid w:val="001E6D2D"/>
    <w:rsid w:val="001F23F5"/>
    <w:rsid w:val="001F267D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60FB"/>
    <w:rsid w:val="00267800"/>
    <w:rsid w:val="002701D8"/>
    <w:rsid w:val="0027779B"/>
    <w:rsid w:val="002812B3"/>
    <w:rsid w:val="002822B5"/>
    <w:rsid w:val="00284F22"/>
    <w:rsid w:val="0028558A"/>
    <w:rsid w:val="00285A08"/>
    <w:rsid w:val="0028622A"/>
    <w:rsid w:val="002900AD"/>
    <w:rsid w:val="00290D65"/>
    <w:rsid w:val="00295B60"/>
    <w:rsid w:val="002A1795"/>
    <w:rsid w:val="002A5AF2"/>
    <w:rsid w:val="002B0476"/>
    <w:rsid w:val="002B0E95"/>
    <w:rsid w:val="002B4B98"/>
    <w:rsid w:val="002C0C45"/>
    <w:rsid w:val="002C238E"/>
    <w:rsid w:val="002D16D2"/>
    <w:rsid w:val="002D3FEA"/>
    <w:rsid w:val="002D5FDF"/>
    <w:rsid w:val="002D75C3"/>
    <w:rsid w:val="002E1413"/>
    <w:rsid w:val="002E281F"/>
    <w:rsid w:val="002E3374"/>
    <w:rsid w:val="002E4AE2"/>
    <w:rsid w:val="002E782B"/>
    <w:rsid w:val="002F16EE"/>
    <w:rsid w:val="002F3965"/>
    <w:rsid w:val="002F42B7"/>
    <w:rsid w:val="003078A0"/>
    <w:rsid w:val="00315713"/>
    <w:rsid w:val="00315DC3"/>
    <w:rsid w:val="003210B5"/>
    <w:rsid w:val="003239F1"/>
    <w:rsid w:val="00326F3F"/>
    <w:rsid w:val="00333B22"/>
    <w:rsid w:val="0034453E"/>
    <w:rsid w:val="003508D0"/>
    <w:rsid w:val="00355412"/>
    <w:rsid w:val="00363A0D"/>
    <w:rsid w:val="00365BD8"/>
    <w:rsid w:val="00367088"/>
    <w:rsid w:val="00367827"/>
    <w:rsid w:val="003703A3"/>
    <w:rsid w:val="00371E98"/>
    <w:rsid w:val="00372D23"/>
    <w:rsid w:val="00372F87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54C5"/>
    <w:rsid w:val="003C63B6"/>
    <w:rsid w:val="003D2F12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522C"/>
    <w:rsid w:val="00416B31"/>
    <w:rsid w:val="0042140F"/>
    <w:rsid w:val="00424C9E"/>
    <w:rsid w:val="004265D6"/>
    <w:rsid w:val="00426D90"/>
    <w:rsid w:val="0043021E"/>
    <w:rsid w:val="00430F01"/>
    <w:rsid w:val="00437E1E"/>
    <w:rsid w:val="00444973"/>
    <w:rsid w:val="00462EE6"/>
    <w:rsid w:val="00462FB6"/>
    <w:rsid w:val="004653CE"/>
    <w:rsid w:val="00474625"/>
    <w:rsid w:val="0047597E"/>
    <w:rsid w:val="004779AF"/>
    <w:rsid w:val="0048599D"/>
    <w:rsid w:val="00487A18"/>
    <w:rsid w:val="004910E9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25E"/>
    <w:rsid w:val="004B63EC"/>
    <w:rsid w:val="004B66BF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4010B"/>
    <w:rsid w:val="005428F2"/>
    <w:rsid w:val="00545956"/>
    <w:rsid w:val="00563842"/>
    <w:rsid w:val="00563BC8"/>
    <w:rsid w:val="00572AEF"/>
    <w:rsid w:val="00573BE7"/>
    <w:rsid w:val="00575EE2"/>
    <w:rsid w:val="00576C39"/>
    <w:rsid w:val="00581C48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7ACF"/>
    <w:rsid w:val="005E394F"/>
    <w:rsid w:val="005E3D49"/>
    <w:rsid w:val="005E437A"/>
    <w:rsid w:val="005E53CB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6126"/>
    <w:rsid w:val="006424A8"/>
    <w:rsid w:val="00642823"/>
    <w:rsid w:val="00646974"/>
    <w:rsid w:val="00653F10"/>
    <w:rsid w:val="00655890"/>
    <w:rsid w:val="006579C9"/>
    <w:rsid w:val="00657C73"/>
    <w:rsid w:val="00661B21"/>
    <w:rsid w:val="006641BD"/>
    <w:rsid w:val="006660B1"/>
    <w:rsid w:val="006666BE"/>
    <w:rsid w:val="0067053B"/>
    <w:rsid w:val="0067752B"/>
    <w:rsid w:val="0068012D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B3710"/>
    <w:rsid w:val="006B3839"/>
    <w:rsid w:val="006C1548"/>
    <w:rsid w:val="006D0D35"/>
    <w:rsid w:val="006D29E8"/>
    <w:rsid w:val="006D46B8"/>
    <w:rsid w:val="006D4A0C"/>
    <w:rsid w:val="006D6571"/>
    <w:rsid w:val="006E0E77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4335"/>
    <w:rsid w:val="00736D06"/>
    <w:rsid w:val="00737A37"/>
    <w:rsid w:val="00740085"/>
    <w:rsid w:val="00741E83"/>
    <w:rsid w:val="007431E3"/>
    <w:rsid w:val="00746669"/>
    <w:rsid w:val="00750C62"/>
    <w:rsid w:val="007522C8"/>
    <w:rsid w:val="00753D25"/>
    <w:rsid w:val="007555C2"/>
    <w:rsid w:val="00755AC8"/>
    <w:rsid w:val="00760670"/>
    <w:rsid w:val="00760F81"/>
    <w:rsid w:val="00766FE7"/>
    <w:rsid w:val="00770887"/>
    <w:rsid w:val="0078363F"/>
    <w:rsid w:val="0079046A"/>
    <w:rsid w:val="007958EE"/>
    <w:rsid w:val="007976F0"/>
    <w:rsid w:val="007A1B03"/>
    <w:rsid w:val="007A1B6D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3029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90050F"/>
    <w:rsid w:val="00905028"/>
    <w:rsid w:val="00905039"/>
    <w:rsid w:val="00906DDA"/>
    <w:rsid w:val="0091481D"/>
    <w:rsid w:val="00914B77"/>
    <w:rsid w:val="009175E7"/>
    <w:rsid w:val="00922AD9"/>
    <w:rsid w:val="00930803"/>
    <w:rsid w:val="00931DC3"/>
    <w:rsid w:val="009360AD"/>
    <w:rsid w:val="00936132"/>
    <w:rsid w:val="0093655A"/>
    <w:rsid w:val="00940269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54DA"/>
    <w:rsid w:val="009672CC"/>
    <w:rsid w:val="0097455D"/>
    <w:rsid w:val="00975F28"/>
    <w:rsid w:val="00976F53"/>
    <w:rsid w:val="00981FD1"/>
    <w:rsid w:val="009826A6"/>
    <w:rsid w:val="00982AA9"/>
    <w:rsid w:val="00983754"/>
    <w:rsid w:val="00983D0B"/>
    <w:rsid w:val="00985487"/>
    <w:rsid w:val="00986108"/>
    <w:rsid w:val="009A0F39"/>
    <w:rsid w:val="009A407E"/>
    <w:rsid w:val="009A7A73"/>
    <w:rsid w:val="009B1214"/>
    <w:rsid w:val="009B2A3D"/>
    <w:rsid w:val="009B3F47"/>
    <w:rsid w:val="009B45C3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10A2"/>
    <w:rsid w:val="00A01D87"/>
    <w:rsid w:val="00A02378"/>
    <w:rsid w:val="00A070C6"/>
    <w:rsid w:val="00A20A87"/>
    <w:rsid w:val="00A315FD"/>
    <w:rsid w:val="00A323D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A65"/>
    <w:rsid w:val="00A82E96"/>
    <w:rsid w:val="00A87107"/>
    <w:rsid w:val="00A9392E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2D27"/>
    <w:rsid w:val="00BB5556"/>
    <w:rsid w:val="00BB5CB6"/>
    <w:rsid w:val="00BC2799"/>
    <w:rsid w:val="00BC310B"/>
    <w:rsid w:val="00BC3D6F"/>
    <w:rsid w:val="00BD0E2D"/>
    <w:rsid w:val="00BD240B"/>
    <w:rsid w:val="00BD473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5886"/>
    <w:rsid w:val="00CA692C"/>
    <w:rsid w:val="00CB12AF"/>
    <w:rsid w:val="00CB1600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963"/>
    <w:rsid w:val="00CE2618"/>
    <w:rsid w:val="00CE2646"/>
    <w:rsid w:val="00CE315A"/>
    <w:rsid w:val="00CE4D3D"/>
    <w:rsid w:val="00CE7788"/>
    <w:rsid w:val="00CF47FA"/>
    <w:rsid w:val="00CF7ACB"/>
    <w:rsid w:val="00D02433"/>
    <w:rsid w:val="00D0449C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242"/>
    <w:rsid w:val="00D32BBC"/>
    <w:rsid w:val="00D32D6E"/>
    <w:rsid w:val="00D44CBE"/>
    <w:rsid w:val="00D47DB7"/>
    <w:rsid w:val="00D47DC9"/>
    <w:rsid w:val="00D5170D"/>
    <w:rsid w:val="00D54B66"/>
    <w:rsid w:val="00D63BA2"/>
    <w:rsid w:val="00D63FE8"/>
    <w:rsid w:val="00D66AA3"/>
    <w:rsid w:val="00D66B84"/>
    <w:rsid w:val="00D75967"/>
    <w:rsid w:val="00D82ED6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B7B83"/>
    <w:rsid w:val="00DC26ED"/>
    <w:rsid w:val="00DC61F6"/>
    <w:rsid w:val="00DC65CE"/>
    <w:rsid w:val="00DD0C9E"/>
    <w:rsid w:val="00DD170F"/>
    <w:rsid w:val="00DD4CC4"/>
    <w:rsid w:val="00DD7179"/>
    <w:rsid w:val="00DE673B"/>
    <w:rsid w:val="00DF1FBB"/>
    <w:rsid w:val="00DF7CE2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19F8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D75F3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209B"/>
    <w:rsid w:val="00F161FF"/>
    <w:rsid w:val="00F1650C"/>
    <w:rsid w:val="00F24366"/>
    <w:rsid w:val="00F26B78"/>
    <w:rsid w:val="00F3272E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7C77"/>
    <w:rsid w:val="00F80628"/>
    <w:rsid w:val="00F83202"/>
    <w:rsid w:val="00F83D57"/>
    <w:rsid w:val="00F85BCF"/>
    <w:rsid w:val="00F860D5"/>
    <w:rsid w:val="00F91A76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E62"/>
    <w:rsid w:val="00FD775A"/>
    <w:rsid w:val="00FF0854"/>
    <w:rsid w:val="00FF2BC0"/>
    <w:rsid w:val="00FF50F9"/>
    <w:rsid w:val="00FF78E7"/>
    <w:rsid w:val="00FF7ED3"/>
    <w:rsid w:val="3D924915"/>
    <w:rsid w:val="461C03DB"/>
    <w:rsid w:val="690CE0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3CEBD9BC"/>
  <w15:docId w15:val="{A3F75B7A-3C8A-43C4-B4CD-CBB1FDE0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579C9"/>
    <w:pPr>
      <w:keepNext/>
      <w:spacing w:after="0" w:line="240" w:lineRule="auto"/>
      <w:jc w:val="both"/>
      <w:outlineLvl w:val="6"/>
    </w:pPr>
    <w:rPr>
      <w:rFonts w:ascii="Arial" w:hAnsi="Arial" w:cs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6579C9"/>
    <w:rPr>
      <w:rFonts w:ascii="Arial" w:hAnsi="Arial" w:cs="Arial"/>
      <w:b/>
    </w:rPr>
  </w:style>
  <w:style w:type="paragraph" w:customStyle="1" w:styleId="Style2">
    <w:name w:val="Style 2"/>
    <w:uiPriority w:val="99"/>
    <w:rsid w:val="006579C9"/>
    <w:pPr>
      <w:widowControl w:val="0"/>
      <w:autoSpaceDE w:val="0"/>
      <w:autoSpaceDN w:val="0"/>
      <w:ind w:left="72"/>
    </w:pPr>
    <w:rPr>
      <w:rFonts w:ascii="Arial" w:hAnsi="Arial" w:cs="Arial"/>
      <w:sz w:val="18"/>
      <w:szCs w:val="18"/>
      <w:lang w:val="en-US"/>
    </w:rPr>
  </w:style>
  <w:style w:type="character" w:customStyle="1" w:styleId="CharacterStyle1">
    <w:name w:val="Character Style 1"/>
    <w:uiPriority w:val="99"/>
    <w:rsid w:val="006579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CA36C6-299D-4899-B941-206EB335A6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103DA77-8155-4E01-A8C0-880440A4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4</TotalTime>
  <Pages>1</Pages>
  <Words>1</Words>
  <Characters>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Daniella Cardoso Lemos de Oliveira Rossiter</dc:creator>
  <cp:lastModifiedBy>Qualidade</cp:lastModifiedBy>
  <cp:revision>13</cp:revision>
  <cp:lastPrinted>2019-12-09T12:45:00Z</cp:lastPrinted>
  <dcterms:created xsi:type="dcterms:W3CDTF">2023-01-26T13:18:00Z</dcterms:created>
  <dcterms:modified xsi:type="dcterms:W3CDTF">2026-03-23T14:47:00Z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