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320053" w14:textId="6215AB10" w:rsidR="00471C9C" w:rsidRPr="004B37BD" w:rsidRDefault="00471C9C" w:rsidP="004B37BD">
      <w:pPr>
        <w:pStyle w:val="PargrafodaLista"/>
        <w:numPr>
          <w:ilvl w:val="0"/>
          <w:numId w:val="20"/>
        </w:numPr>
        <w:rPr>
          <w:b/>
          <w:bCs/>
        </w:rPr>
      </w:pPr>
      <w:r w:rsidRPr="004C1327">
        <w:rPr>
          <w:b/>
          <w:bCs/>
        </w:rPr>
        <w:t>DELIBERAÇÕES</w:t>
      </w:r>
    </w:p>
    <w:p w14:paraId="37434D24" w14:textId="77777777" w:rsidR="00471C9C" w:rsidRPr="004C1327" w:rsidRDefault="00471C9C" w:rsidP="00471C9C">
      <w:pPr>
        <w:pStyle w:val="PargrafodaLista"/>
        <w:numPr>
          <w:ilvl w:val="0"/>
          <w:numId w:val="20"/>
        </w:numPr>
        <w:rPr>
          <w:b/>
          <w:bCs/>
        </w:rPr>
      </w:pPr>
      <w:r w:rsidRPr="004C1327">
        <w:rPr>
          <w:b/>
          <w:bCs/>
        </w:rPr>
        <w:t xml:space="preserve">PARTICIPANTES </w:t>
      </w:r>
    </w:p>
    <w:p w14:paraId="29598AB7" w14:textId="77777777" w:rsidR="00471C9C" w:rsidRDefault="00471C9C" w:rsidP="00471C9C">
      <w:pPr>
        <w:pStyle w:val="PargrafodaLista"/>
      </w:pPr>
    </w:p>
    <w:p w14:paraId="1A68F74D" w14:textId="69BC0044" w:rsidR="00471C9C" w:rsidRDefault="00471C9C" w:rsidP="004B37BD">
      <w:pPr>
        <w:pStyle w:val="PargrafodaLista"/>
        <w:rPr>
          <w:b/>
          <w:bCs/>
        </w:rPr>
      </w:pPr>
      <w:r w:rsidRPr="004C1327">
        <w:rPr>
          <w:b/>
          <w:bCs/>
        </w:rPr>
        <w:t xml:space="preserve">Membro Executores: </w:t>
      </w:r>
    </w:p>
    <w:p w14:paraId="6C63321A" w14:textId="37F21D05" w:rsidR="005F74FB" w:rsidRDefault="005F74FB" w:rsidP="004B37BD">
      <w:pPr>
        <w:pStyle w:val="PargrafodaLista"/>
        <w:rPr>
          <w:b/>
          <w:bCs/>
        </w:rPr>
      </w:pPr>
    </w:p>
    <w:p w14:paraId="5E502367" w14:textId="026A3ED4" w:rsidR="005F74FB" w:rsidRDefault="005F74FB" w:rsidP="004B37BD">
      <w:pPr>
        <w:pStyle w:val="PargrafodaLista"/>
        <w:rPr>
          <w:b/>
          <w:bCs/>
        </w:rPr>
      </w:pPr>
    </w:p>
    <w:p w14:paraId="40F8F8CC" w14:textId="7BE3B5BB" w:rsidR="005F74FB" w:rsidRDefault="005F74FB" w:rsidP="004B37BD">
      <w:pPr>
        <w:pStyle w:val="PargrafodaLista"/>
        <w:rPr>
          <w:b/>
          <w:bCs/>
        </w:rPr>
      </w:pPr>
    </w:p>
    <w:p w14:paraId="69BFC257" w14:textId="260A8418" w:rsidR="005F74FB" w:rsidRDefault="005F74FB" w:rsidP="004B37BD">
      <w:pPr>
        <w:pStyle w:val="PargrafodaLista"/>
        <w:rPr>
          <w:b/>
          <w:bCs/>
        </w:rPr>
      </w:pPr>
    </w:p>
    <w:p w14:paraId="7C7A491C" w14:textId="1B63ABD6" w:rsidR="005F74FB" w:rsidRDefault="005F74FB" w:rsidP="004B37BD">
      <w:pPr>
        <w:pStyle w:val="PargrafodaLista"/>
        <w:rPr>
          <w:b/>
          <w:bCs/>
        </w:rPr>
      </w:pPr>
    </w:p>
    <w:p w14:paraId="59C4003D" w14:textId="6755CF50" w:rsidR="005F74FB" w:rsidRDefault="005F74FB" w:rsidP="004B37BD">
      <w:pPr>
        <w:pStyle w:val="PargrafodaLista"/>
        <w:rPr>
          <w:b/>
          <w:bCs/>
        </w:rPr>
      </w:pPr>
    </w:p>
    <w:p w14:paraId="61FF23E6" w14:textId="3A3C64C4" w:rsidR="005F74FB" w:rsidRDefault="005F74FB" w:rsidP="004B37BD">
      <w:pPr>
        <w:pStyle w:val="PargrafodaLista"/>
        <w:rPr>
          <w:b/>
          <w:bCs/>
        </w:rPr>
      </w:pPr>
    </w:p>
    <w:p w14:paraId="39F28A32" w14:textId="1F2119A3" w:rsidR="005F74FB" w:rsidRDefault="005F74FB" w:rsidP="004B37BD">
      <w:pPr>
        <w:pStyle w:val="PargrafodaLista"/>
        <w:rPr>
          <w:b/>
          <w:bCs/>
        </w:rPr>
      </w:pPr>
    </w:p>
    <w:p w14:paraId="53E152C3" w14:textId="1E83B3FC" w:rsidR="005F74FB" w:rsidRDefault="005F74FB" w:rsidP="004B37BD">
      <w:pPr>
        <w:pStyle w:val="PargrafodaLista"/>
        <w:rPr>
          <w:b/>
          <w:bCs/>
        </w:rPr>
      </w:pPr>
    </w:p>
    <w:p w14:paraId="3D9C7A80" w14:textId="63C9AC5F" w:rsidR="005F74FB" w:rsidRDefault="005F74FB" w:rsidP="004B37BD">
      <w:pPr>
        <w:pStyle w:val="PargrafodaLista"/>
        <w:rPr>
          <w:b/>
          <w:bCs/>
        </w:rPr>
      </w:pPr>
    </w:p>
    <w:p w14:paraId="4AE6ADED" w14:textId="2392484F" w:rsidR="005F74FB" w:rsidRDefault="005F74FB" w:rsidP="004B37BD">
      <w:pPr>
        <w:pStyle w:val="PargrafodaLista"/>
        <w:rPr>
          <w:b/>
          <w:bCs/>
        </w:rPr>
      </w:pPr>
    </w:p>
    <w:p w14:paraId="3DECC848" w14:textId="4C0FCBB9" w:rsidR="005F74FB" w:rsidRDefault="005F74FB" w:rsidP="004B37BD">
      <w:pPr>
        <w:pStyle w:val="PargrafodaLista"/>
        <w:rPr>
          <w:b/>
          <w:bCs/>
        </w:rPr>
      </w:pPr>
    </w:p>
    <w:p w14:paraId="150748AF" w14:textId="21342D01" w:rsidR="005F74FB" w:rsidRDefault="005F74FB" w:rsidP="004B37BD">
      <w:pPr>
        <w:pStyle w:val="PargrafodaLista"/>
        <w:rPr>
          <w:b/>
          <w:bCs/>
        </w:rPr>
      </w:pPr>
    </w:p>
    <w:p w14:paraId="69AF493E" w14:textId="1BCEAA0E" w:rsidR="005F74FB" w:rsidRDefault="005F74FB" w:rsidP="004B37BD">
      <w:pPr>
        <w:pStyle w:val="PargrafodaLista"/>
        <w:rPr>
          <w:b/>
          <w:bCs/>
        </w:rPr>
      </w:pPr>
    </w:p>
    <w:p w14:paraId="625E8B30" w14:textId="3FEEE9AE" w:rsidR="005F74FB" w:rsidRDefault="005F74FB" w:rsidP="004B37BD">
      <w:pPr>
        <w:pStyle w:val="PargrafodaLista"/>
        <w:rPr>
          <w:b/>
          <w:bCs/>
        </w:rPr>
      </w:pPr>
    </w:p>
    <w:p w14:paraId="4B878816" w14:textId="5B09287B" w:rsidR="005F74FB" w:rsidRDefault="005F74FB" w:rsidP="004B37BD">
      <w:pPr>
        <w:pStyle w:val="PargrafodaLista"/>
        <w:rPr>
          <w:b/>
          <w:bCs/>
        </w:rPr>
      </w:pPr>
    </w:p>
    <w:p w14:paraId="0962D3F9" w14:textId="417C1EC0" w:rsidR="005F74FB" w:rsidRDefault="005F74FB" w:rsidP="004B37BD">
      <w:pPr>
        <w:pStyle w:val="PargrafodaLista"/>
        <w:rPr>
          <w:b/>
          <w:bCs/>
        </w:rPr>
      </w:pPr>
    </w:p>
    <w:p w14:paraId="51B4939A" w14:textId="153E1C5C" w:rsidR="005F74FB" w:rsidRDefault="005F74FB" w:rsidP="004B37BD">
      <w:pPr>
        <w:pStyle w:val="PargrafodaLista"/>
        <w:rPr>
          <w:b/>
          <w:bCs/>
        </w:rPr>
      </w:pPr>
    </w:p>
    <w:p w14:paraId="0AD2B7BD" w14:textId="1676C10D" w:rsidR="005F74FB" w:rsidRDefault="005F74FB" w:rsidP="004B37BD">
      <w:pPr>
        <w:pStyle w:val="PargrafodaLista"/>
        <w:rPr>
          <w:b/>
          <w:bCs/>
        </w:rPr>
      </w:pPr>
    </w:p>
    <w:p w14:paraId="64D8C90A" w14:textId="133C6ACF" w:rsidR="005F74FB" w:rsidRDefault="005F74FB" w:rsidP="004B37BD">
      <w:pPr>
        <w:pStyle w:val="PargrafodaLista"/>
        <w:rPr>
          <w:b/>
          <w:bCs/>
        </w:rPr>
      </w:pPr>
    </w:p>
    <w:p w14:paraId="0FDA30F0" w14:textId="245A1236" w:rsidR="005F74FB" w:rsidRDefault="005F74FB" w:rsidP="004B37BD">
      <w:pPr>
        <w:pStyle w:val="PargrafodaLista"/>
        <w:rPr>
          <w:b/>
          <w:bCs/>
        </w:rPr>
      </w:pPr>
    </w:p>
    <w:p w14:paraId="2E795EAF" w14:textId="3DF680BF" w:rsidR="005F74FB" w:rsidRDefault="005F74FB" w:rsidP="004B37BD">
      <w:pPr>
        <w:pStyle w:val="PargrafodaLista"/>
        <w:rPr>
          <w:b/>
          <w:bCs/>
        </w:rPr>
      </w:pPr>
    </w:p>
    <w:p w14:paraId="34B6013E" w14:textId="4106A7BB" w:rsidR="005F74FB" w:rsidRDefault="005F74FB" w:rsidP="004B37BD">
      <w:pPr>
        <w:pStyle w:val="PargrafodaLista"/>
        <w:rPr>
          <w:b/>
          <w:bCs/>
        </w:rPr>
      </w:pPr>
    </w:p>
    <w:p w14:paraId="375D85C1" w14:textId="49387CE8" w:rsidR="005F74FB" w:rsidRDefault="005F74FB" w:rsidP="004B37BD">
      <w:pPr>
        <w:pStyle w:val="PargrafodaLista"/>
        <w:rPr>
          <w:b/>
          <w:bCs/>
        </w:rPr>
      </w:pPr>
    </w:p>
    <w:p w14:paraId="171CAFE4" w14:textId="77777777" w:rsidR="005F74FB" w:rsidRDefault="005F74FB" w:rsidP="004B37BD">
      <w:pPr>
        <w:pStyle w:val="PargrafodaLista"/>
      </w:pPr>
      <w:bookmarkStart w:id="0" w:name="_GoBack"/>
      <w:bookmarkEnd w:id="0"/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5F74FB" w:rsidRPr="002E3E4C" w14:paraId="0B39EC7F" w14:textId="77777777" w:rsidTr="00C144CC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7C34A8BA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5F74FB" w:rsidRPr="002E3E4C" w14:paraId="5D915A20" w14:textId="77777777" w:rsidTr="00C144CC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4832809B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547C8430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47E80306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2AC8D200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752D1526" w14:textId="77777777" w:rsidR="005F74FB" w:rsidRPr="002E3E4C" w:rsidRDefault="005F74FB" w:rsidP="00C144CC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5F74FB" w:rsidRPr="002E3E4C" w14:paraId="464601D1" w14:textId="77777777" w:rsidTr="00C144CC">
        <w:trPr>
          <w:trHeight w:val="522"/>
          <w:jc w:val="center"/>
        </w:trPr>
        <w:tc>
          <w:tcPr>
            <w:tcW w:w="988" w:type="dxa"/>
          </w:tcPr>
          <w:p w14:paraId="2C3B5944" w14:textId="77777777" w:rsidR="005F74FB" w:rsidRPr="002E3E4C" w:rsidRDefault="005F74FB" w:rsidP="00C144CC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BDC3ECC" w14:textId="77777777" w:rsidR="005F74FB" w:rsidRPr="002E3E4C" w:rsidRDefault="005F74FB" w:rsidP="00C144CC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4B6201AF" w14:textId="77777777" w:rsidR="005F74FB" w:rsidRPr="002E3E4C" w:rsidRDefault="005F74FB" w:rsidP="00C144CC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09E76DDF" w14:textId="77777777" w:rsidR="005F74FB" w:rsidRPr="002E3E4C" w:rsidRDefault="005F74FB" w:rsidP="00C144CC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8" w:type="dxa"/>
          </w:tcPr>
          <w:p w14:paraId="0E6EA895" w14:textId="77777777" w:rsidR="005F74FB" w:rsidRPr="002E3E4C" w:rsidRDefault="005F74FB" w:rsidP="00C144CC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EF79E9A" w14:textId="77777777" w:rsidR="00320D6C" w:rsidRPr="00906DDA" w:rsidRDefault="00320D6C" w:rsidP="00906DDA">
      <w:pPr>
        <w:ind w:left="360"/>
        <w:rPr>
          <w:rFonts w:ascii="Arial" w:hAnsi="Arial" w:cs="Arial"/>
        </w:rPr>
      </w:pPr>
    </w:p>
    <w:sectPr w:rsidR="00320D6C" w:rsidRPr="00906DDA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DA145" w14:textId="77777777" w:rsidR="00A94991" w:rsidRDefault="00A94991" w:rsidP="00EF1D1C">
      <w:pPr>
        <w:spacing w:after="0" w:line="240" w:lineRule="auto"/>
      </w:pPr>
      <w:r>
        <w:separator/>
      </w:r>
    </w:p>
  </w:endnote>
  <w:endnote w:type="continuationSeparator" w:id="0">
    <w:p w14:paraId="3F0DE417" w14:textId="77777777" w:rsidR="00A94991" w:rsidRDefault="00A94991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D162E" w14:textId="77777777" w:rsidR="004B37BD" w:rsidRDefault="004B37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p w14:paraId="56144818" w14:textId="6F9D99CA" w:rsidR="7314696F" w:rsidRDefault="7314696F" w:rsidP="7314696F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517D5F2F">
          <w:trPr>
            <w:jc w:val="center"/>
          </w:trPr>
          <w:tc>
            <w:tcPr>
              <w:tcW w:w="3245" w:type="dxa"/>
            </w:tcPr>
            <w:p w14:paraId="604E33A6" w14:textId="1C7B50B3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5301E09B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2592F406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517D5F2F">
          <w:trPr>
            <w:jc w:val="center"/>
          </w:trPr>
          <w:tc>
            <w:tcPr>
              <w:tcW w:w="3245" w:type="dxa"/>
            </w:tcPr>
            <w:p w14:paraId="2A5734D0" w14:textId="2099DB37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362AB48A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0B28F502" w:rsidR="00254F44" w:rsidRPr="00F45D26" w:rsidRDefault="517D5F2F" w:rsidP="00225EDC">
              <w:pPr>
                <w:pStyle w:val="Rodap"/>
                <w:rPr>
                  <w:sz w:val="16"/>
                  <w:szCs w:val="16"/>
                </w:rPr>
              </w:pPr>
              <w:r w:rsidRPr="517D5F2F"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042E4058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74F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8C890" w14:textId="77777777" w:rsidR="004B37BD" w:rsidRDefault="004B37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5CE98" w14:textId="77777777" w:rsidR="00A94991" w:rsidRDefault="00A94991" w:rsidP="00EF1D1C">
      <w:pPr>
        <w:spacing w:after="0" w:line="240" w:lineRule="auto"/>
      </w:pPr>
      <w:r>
        <w:separator/>
      </w:r>
    </w:p>
  </w:footnote>
  <w:footnote w:type="continuationSeparator" w:id="0">
    <w:p w14:paraId="5A7EE289" w14:textId="77777777" w:rsidR="00A94991" w:rsidRDefault="00A94991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AF7D3" w14:textId="77777777" w:rsidR="004B37BD" w:rsidRDefault="004B37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27060F23" w:rsidR="00254F44" w:rsidRDefault="005F74FB" w:rsidP="00DF2FB2">
    <w:pPr>
      <w:pStyle w:val="Cabealho"/>
      <w:tabs>
        <w:tab w:val="left" w:pos="1550"/>
        <w:tab w:val="center" w:pos="4873"/>
      </w:tabs>
      <w:jc w:val="center"/>
      <w:rPr>
        <w:noProof/>
      </w:rPr>
    </w:pPr>
    <w:sdt>
      <w:sdtPr>
        <w:rPr>
          <w:noProof/>
        </w:rPr>
        <w:id w:val="723796712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0A2334A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8193" type="#_x0000_t136" style="position:absolute;left:0;text-align:left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="00DF2FB2" w:rsidRPr="00DF2FB2">
      <w:rPr>
        <w:noProof/>
      </w:rPr>
      <w:drawing>
        <wp:inline distT="0" distB="0" distL="0" distR="0" wp14:anchorId="011C8B6D" wp14:editId="53957067">
          <wp:extent cx="4978400" cy="1149350"/>
          <wp:effectExtent l="0" t="0" r="0" b="0"/>
          <wp:docPr id="1" name="Imagem 1" descr="\\13.2.0.16\Documentos Normativos\Central de Documento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3.2.0.16\Documentos Normativos\Central de Documento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8400" cy="114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ACECB5" w14:textId="131A2B8C" w:rsidR="00A323D6" w:rsidRDefault="00A323D6" w:rsidP="00FA19D0">
    <w:pPr>
      <w:pStyle w:val="Cabealho"/>
      <w:tabs>
        <w:tab w:val="left" w:pos="1550"/>
        <w:tab w:val="center" w:pos="4873"/>
      </w:tabs>
    </w:pPr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3946"/>
      <w:gridCol w:w="3817"/>
      <w:gridCol w:w="2013"/>
    </w:tblGrid>
    <w:tr w:rsidR="00254F44" w:rsidRPr="00B91BE4" w14:paraId="183B6FEC" w14:textId="77777777" w:rsidTr="00A323D6">
      <w:trPr>
        <w:trHeight w:val="254"/>
      </w:trPr>
      <w:tc>
        <w:tcPr>
          <w:tcW w:w="3946" w:type="dxa"/>
        </w:tcPr>
        <w:p w14:paraId="4978ACDE" w14:textId="42CB640C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1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3817" w:type="dxa"/>
        </w:tcPr>
        <w:p w14:paraId="358CADBF" w14:textId="31E4FE40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</w:p>
      </w:tc>
      <w:tc>
        <w:tcPr>
          <w:tcW w:w="2013" w:type="dxa"/>
        </w:tcPr>
        <w:p w14:paraId="70F23DD8" w14:textId="50EBA08E" w:rsidR="00254F44" w:rsidRPr="00EE5617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Versão: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3421EA59" w:rsidR="00FA19D0" w:rsidRPr="00B91BE4" w:rsidRDefault="00254F44" w:rsidP="00FA19D0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</w:tr>
    <w:tr w:rsidR="00254F44" w:rsidRPr="00B91BE4" w14:paraId="1C559CE5" w14:textId="77777777" w:rsidTr="00A323D6">
      <w:trPr>
        <w:trHeight w:val="270"/>
      </w:trPr>
      <w:tc>
        <w:tcPr>
          <w:tcW w:w="3946" w:type="dxa"/>
        </w:tcPr>
        <w:p w14:paraId="7B26C576" w14:textId="589F8700" w:rsidR="00A323D6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3817" w:type="dxa"/>
        </w:tcPr>
        <w:p w14:paraId="1972368E" w14:textId="315427A5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2013" w:type="dxa"/>
        </w:tcPr>
        <w:p w14:paraId="4DA3B4A3" w14:textId="74E6AF9A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bookmarkEnd w:id="1"/>
          <w:r w:rsidR="00A323D6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</w:p>
      </w:tc>
    </w:tr>
  </w:tbl>
  <w:p w14:paraId="4FD70388" w14:textId="444E5D72" w:rsidR="00254F44" w:rsidRDefault="00254F44"/>
  <w:p w14:paraId="0D63BEB3" w14:textId="522ADFFE" w:rsidR="00DF2FB2" w:rsidRDefault="00DF2FB2"/>
  <w:p w14:paraId="51DFF222" w14:textId="77777777" w:rsidR="00DF2FB2" w:rsidRDefault="00DF2FB2"/>
  <w:p w14:paraId="6A8F20ED" w14:textId="77777777" w:rsidR="00A323D6" w:rsidRDefault="00A323D6"/>
  <w:p w14:paraId="6395980D" w14:textId="77777777" w:rsidR="00A323D6" w:rsidRDefault="00A323D6"/>
  <w:p w14:paraId="1373FD3D" w14:textId="04B820B1" w:rsidR="00471C9C" w:rsidRDefault="00471C9C" w:rsidP="00471C9C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303C1" w14:textId="77777777" w:rsidR="004B37BD" w:rsidRDefault="004B37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478F"/>
    <w:multiLevelType w:val="hybridMultilevel"/>
    <w:tmpl w:val="3F561E14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4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B3F5C14"/>
    <w:multiLevelType w:val="multilevel"/>
    <w:tmpl w:val="8574191A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12A507F"/>
    <w:multiLevelType w:val="hybridMultilevel"/>
    <w:tmpl w:val="394471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C3384F"/>
    <w:multiLevelType w:val="hybridMultilevel"/>
    <w:tmpl w:val="B9FEB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A54CA"/>
    <w:multiLevelType w:val="multilevel"/>
    <w:tmpl w:val="CF129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2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B184D"/>
    <w:multiLevelType w:val="hybridMultilevel"/>
    <w:tmpl w:val="B602E2B8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3"/>
  </w:num>
  <w:num w:numId="3">
    <w:abstractNumId w:val="0"/>
  </w:num>
  <w:num w:numId="4">
    <w:abstractNumId w:val="10"/>
  </w:num>
  <w:num w:numId="5">
    <w:abstractNumId w:val="19"/>
  </w:num>
  <w:num w:numId="6">
    <w:abstractNumId w:val="14"/>
  </w:num>
  <w:num w:numId="7">
    <w:abstractNumId w:val="1"/>
  </w:num>
  <w:num w:numId="8">
    <w:abstractNumId w:val="16"/>
  </w:num>
  <w:num w:numId="9">
    <w:abstractNumId w:val="15"/>
  </w:num>
  <w:num w:numId="10">
    <w:abstractNumId w:val="3"/>
  </w:num>
  <w:num w:numId="11">
    <w:abstractNumId w:val="12"/>
  </w:num>
  <w:num w:numId="12">
    <w:abstractNumId w:val="8"/>
  </w:num>
  <w:num w:numId="13">
    <w:abstractNumId w:val="4"/>
  </w:num>
  <w:num w:numId="14">
    <w:abstractNumId w:val="7"/>
  </w:num>
  <w:num w:numId="15">
    <w:abstractNumId w:val="9"/>
  </w:num>
  <w:num w:numId="16">
    <w:abstractNumId w:val="2"/>
  </w:num>
  <w:num w:numId="17">
    <w:abstractNumId w:val="5"/>
  </w:num>
  <w:num w:numId="18">
    <w:abstractNumId w:val="17"/>
  </w:num>
  <w:num w:numId="19">
    <w:abstractNumId w:val="11"/>
  </w:num>
  <w:num w:numId="2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5875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41D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0F486D"/>
    <w:rsid w:val="00102510"/>
    <w:rsid w:val="00104CEA"/>
    <w:rsid w:val="001076B6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E7DF8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4442"/>
    <w:rsid w:val="002A5AF2"/>
    <w:rsid w:val="002B0476"/>
    <w:rsid w:val="002B0E95"/>
    <w:rsid w:val="002B4B98"/>
    <w:rsid w:val="002C0C45"/>
    <w:rsid w:val="002C238E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20D6C"/>
    <w:rsid w:val="003210B5"/>
    <w:rsid w:val="003239F1"/>
    <w:rsid w:val="00333B22"/>
    <w:rsid w:val="0034453E"/>
    <w:rsid w:val="003508D0"/>
    <w:rsid w:val="00355412"/>
    <w:rsid w:val="00357ABE"/>
    <w:rsid w:val="00363A0D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4C9E"/>
    <w:rsid w:val="004265D6"/>
    <w:rsid w:val="00426D90"/>
    <w:rsid w:val="0043021E"/>
    <w:rsid w:val="00430F01"/>
    <w:rsid w:val="00437E1E"/>
    <w:rsid w:val="00444973"/>
    <w:rsid w:val="00462FB6"/>
    <w:rsid w:val="004653CE"/>
    <w:rsid w:val="00471C9C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1C9"/>
    <w:rsid w:val="004B325E"/>
    <w:rsid w:val="004B37BD"/>
    <w:rsid w:val="004B63EC"/>
    <w:rsid w:val="004B64EA"/>
    <w:rsid w:val="004B66BF"/>
    <w:rsid w:val="004C1327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5F74FB"/>
    <w:rsid w:val="00600AFF"/>
    <w:rsid w:val="006032FE"/>
    <w:rsid w:val="00607FEE"/>
    <w:rsid w:val="00613597"/>
    <w:rsid w:val="00615F1E"/>
    <w:rsid w:val="00616368"/>
    <w:rsid w:val="00620DFE"/>
    <w:rsid w:val="00626126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4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70887"/>
    <w:rsid w:val="0078290B"/>
    <w:rsid w:val="00782EED"/>
    <w:rsid w:val="0078363F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1214"/>
    <w:rsid w:val="009B2A3D"/>
    <w:rsid w:val="009B3F47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20A87"/>
    <w:rsid w:val="00A315FD"/>
    <w:rsid w:val="00A323D0"/>
    <w:rsid w:val="00A323D6"/>
    <w:rsid w:val="00A34AD9"/>
    <w:rsid w:val="00A353EA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392E"/>
    <w:rsid w:val="00A94991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1D5E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2FB2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3202"/>
    <w:rsid w:val="00F83D57"/>
    <w:rsid w:val="00F85BCF"/>
    <w:rsid w:val="00F860D5"/>
    <w:rsid w:val="00F91A76"/>
    <w:rsid w:val="00FA19D0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517D5F2F"/>
    <w:rsid w:val="731469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  <w14:docId w14:val="3CEBD9BC"/>
  <w15:docId w15:val="{F57517A2-EAE0-4442-9972-B2EEDC52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40D614-30C9-4C88-8E4A-1BD00C182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46</TotalTime>
  <Pages>2</Pages>
  <Words>27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15</cp:revision>
  <cp:lastPrinted>2019-12-09T12:45:00Z</cp:lastPrinted>
  <dcterms:created xsi:type="dcterms:W3CDTF">2022-10-31T18:18:00Z</dcterms:created>
  <dcterms:modified xsi:type="dcterms:W3CDTF">2026-02-12T11:10:00Z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