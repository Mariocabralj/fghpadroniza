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A1CAD7" w14:textId="195E6395" w:rsidR="002E60EB" w:rsidRDefault="002E60EB" w:rsidP="002E60EB">
      <w:pPr>
        <w:rPr>
          <w:rFonts w:ascii="Arial" w:hAnsi="Arial" w:cs="Arial"/>
          <w:sz w:val="20"/>
          <w:szCs w:val="20"/>
        </w:rPr>
      </w:pPr>
    </w:p>
    <w:p w14:paraId="551F0F50" w14:textId="7039A854" w:rsidR="00FD55DF" w:rsidRDefault="00FD55DF" w:rsidP="002E60EB">
      <w:pPr>
        <w:rPr>
          <w:rFonts w:ascii="Arial" w:hAnsi="Arial" w:cs="Arial"/>
          <w:sz w:val="20"/>
          <w:szCs w:val="20"/>
        </w:rPr>
      </w:pPr>
    </w:p>
    <w:p w14:paraId="6EFB8F21" w14:textId="21DB7D50" w:rsidR="00FD55DF" w:rsidRDefault="00FD55DF" w:rsidP="002E60EB">
      <w:pPr>
        <w:rPr>
          <w:rFonts w:ascii="Arial" w:hAnsi="Arial" w:cs="Arial"/>
          <w:sz w:val="20"/>
          <w:szCs w:val="20"/>
        </w:rPr>
      </w:pPr>
    </w:p>
    <w:p w14:paraId="0D692E0A" w14:textId="77777777" w:rsidR="00480D76" w:rsidRDefault="00480D76" w:rsidP="00480D76"/>
    <w:p w14:paraId="1717FD91" w14:textId="77777777" w:rsidR="00480D76" w:rsidRPr="00A127A3" w:rsidRDefault="00480D76" w:rsidP="00480D76">
      <w:pPr>
        <w:spacing w:after="0" w:line="360" w:lineRule="auto"/>
        <w:ind w:hanging="284"/>
        <w:jc w:val="both"/>
        <w:rPr>
          <w:rFonts w:asciiTheme="minorHAnsi" w:hAnsiTheme="minorHAnsi" w:cstheme="minorHAnsi"/>
        </w:rPr>
      </w:pPr>
    </w:p>
    <w:p w14:paraId="0E67658B" w14:textId="77777777" w:rsidR="00480D76" w:rsidRPr="00A127A3" w:rsidRDefault="00480D76" w:rsidP="00480D76">
      <w:pPr>
        <w:spacing w:after="0" w:line="360" w:lineRule="auto"/>
        <w:jc w:val="center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SUMÁRIO</w:t>
      </w:r>
    </w:p>
    <w:p w14:paraId="2FAF2C03" w14:textId="77777777" w:rsidR="00480D76" w:rsidRPr="00A127A3" w:rsidRDefault="00480D76" w:rsidP="00480D76">
      <w:pPr>
        <w:spacing w:after="0" w:line="360" w:lineRule="auto"/>
        <w:jc w:val="both"/>
        <w:rPr>
          <w:rFonts w:asciiTheme="minorHAnsi" w:hAnsiTheme="minorHAnsi" w:cstheme="minorHAnsi"/>
        </w:rPr>
      </w:pPr>
    </w:p>
    <w:p w14:paraId="6E383080" w14:textId="77777777" w:rsidR="00480D76" w:rsidRPr="00A127A3" w:rsidRDefault="00480D76" w:rsidP="00480D76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APRESENTAÇÃO ...........................................................................................................................00</w:t>
      </w:r>
    </w:p>
    <w:p w14:paraId="7CA98E4A" w14:textId="77777777" w:rsidR="00480D76" w:rsidRPr="00A127A3" w:rsidRDefault="00480D76" w:rsidP="00480D76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  <w:b/>
        </w:rPr>
        <w:t>OBJETIVOS ....................................................................................................................................00</w:t>
      </w:r>
    </w:p>
    <w:p w14:paraId="0FC4AD63" w14:textId="77777777" w:rsidR="00480D76" w:rsidRPr="00A127A3" w:rsidRDefault="00480D76" w:rsidP="00480D76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Bidi"/>
          <w:b/>
          <w:bCs/>
        </w:rPr>
      </w:pPr>
      <w:r w:rsidRPr="682CD52E">
        <w:rPr>
          <w:rFonts w:asciiTheme="minorHAnsi" w:hAnsiTheme="minorHAnsi" w:cstheme="minorBidi"/>
          <w:b/>
          <w:bCs/>
        </w:rPr>
        <w:t>ABRANGÊNCIA .............................................................................................................................00</w:t>
      </w:r>
    </w:p>
    <w:p w14:paraId="35903895" w14:textId="77777777" w:rsidR="00480D76" w:rsidRPr="00A127A3" w:rsidRDefault="00480D76" w:rsidP="00480D76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COMPETÊNCIAS    .................</w:t>
      </w:r>
      <w:r w:rsidRPr="00A127A3">
        <w:rPr>
          <w:rFonts w:asciiTheme="minorHAnsi" w:hAnsiTheme="minorHAnsi" w:cstheme="minorHAnsi"/>
          <w:b/>
        </w:rPr>
        <w:t>............................................................................</w:t>
      </w:r>
      <w:r>
        <w:rPr>
          <w:rFonts w:asciiTheme="minorHAnsi" w:hAnsiTheme="minorHAnsi" w:cstheme="minorHAnsi"/>
          <w:b/>
        </w:rPr>
        <w:t>......</w:t>
      </w:r>
      <w:r w:rsidRPr="00A127A3">
        <w:rPr>
          <w:rFonts w:asciiTheme="minorHAnsi" w:hAnsiTheme="minorHAnsi" w:cstheme="minorHAnsi"/>
          <w:b/>
        </w:rPr>
        <w:t>......................00</w:t>
      </w:r>
    </w:p>
    <w:p w14:paraId="78D777BA" w14:textId="77777777" w:rsidR="00480D76" w:rsidRPr="00A127A3" w:rsidRDefault="00480D76" w:rsidP="00480D76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Bidi"/>
        </w:rPr>
      </w:pPr>
      <w:r w:rsidRPr="7E892E6C">
        <w:rPr>
          <w:rFonts w:asciiTheme="minorHAnsi" w:hAnsiTheme="minorHAnsi" w:cstheme="minorBidi"/>
          <w:b/>
          <w:bCs/>
        </w:rPr>
        <w:t>FLUXOGRAMAS.............................................................................................................................00</w:t>
      </w:r>
    </w:p>
    <w:p w14:paraId="7D192556" w14:textId="77777777" w:rsidR="00480D76" w:rsidRPr="00A127A3" w:rsidRDefault="00480D76" w:rsidP="00480D76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DISPOSIÇÕES GERAIS ............................</w:t>
      </w:r>
      <w:r w:rsidRPr="00A127A3">
        <w:rPr>
          <w:rFonts w:asciiTheme="minorHAnsi" w:hAnsiTheme="minorHAnsi" w:cstheme="minorHAnsi"/>
          <w:b/>
        </w:rPr>
        <w:t>..................................................................</w:t>
      </w:r>
      <w:r>
        <w:rPr>
          <w:rFonts w:asciiTheme="minorHAnsi" w:hAnsiTheme="minorHAnsi" w:cstheme="minorHAnsi"/>
          <w:b/>
        </w:rPr>
        <w:t>........</w:t>
      </w:r>
      <w:r w:rsidRPr="00A127A3">
        <w:rPr>
          <w:rFonts w:asciiTheme="minorHAnsi" w:hAnsiTheme="minorHAnsi" w:cstheme="minorHAnsi"/>
          <w:b/>
        </w:rPr>
        <w:t>..............00</w:t>
      </w:r>
    </w:p>
    <w:p w14:paraId="2BD112FF" w14:textId="77777777" w:rsidR="00480D76" w:rsidRPr="00A127A3" w:rsidRDefault="00480D76" w:rsidP="00480D76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INFORMAÇÕES ADICIONAIS .....</w:t>
      </w:r>
      <w:r w:rsidRPr="00A127A3">
        <w:rPr>
          <w:rFonts w:asciiTheme="minorHAnsi" w:hAnsiTheme="minorHAnsi" w:cstheme="minorHAnsi"/>
          <w:b/>
        </w:rPr>
        <w:t>............................................................................................</w:t>
      </w:r>
      <w:r>
        <w:rPr>
          <w:rFonts w:asciiTheme="minorHAnsi" w:hAnsiTheme="minorHAnsi" w:cstheme="minorHAnsi"/>
          <w:b/>
        </w:rPr>
        <w:t>....</w:t>
      </w:r>
      <w:r w:rsidRPr="00A127A3">
        <w:rPr>
          <w:rFonts w:asciiTheme="minorHAnsi" w:hAnsiTheme="minorHAnsi" w:cstheme="minorHAnsi"/>
          <w:b/>
        </w:rPr>
        <w:t>.....00</w:t>
      </w:r>
    </w:p>
    <w:p w14:paraId="0ED27DEE" w14:textId="77777777" w:rsidR="00480D76" w:rsidRPr="00A127A3" w:rsidRDefault="00480D76" w:rsidP="00480D76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HISTÓRICO DE REVISÕES</w:t>
      </w:r>
      <w:r>
        <w:rPr>
          <w:rFonts w:asciiTheme="minorHAnsi" w:hAnsiTheme="minorHAnsi" w:cstheme="minorHAnsi"/>
          <w:b/>
        </w:rPr>
        <w:t xml:space="preserve"> ...............................................................................................................00</w:t>
      </w:r>
    </w:p>
    <w:p w14:paraId="3C35DD44" w14:textId="77777777" w:rsidR="00480D76" w:rsidRPr="00A127A3" w:rsidRDefault="00480D76" w:rsidP="00480D76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REFERÊNCIA BIBLIOGRÁFICA </w:t>
      </w:r>
      <w:r w:rsidRPr="00A127A3">
        <w:rPr>
          <w:rFonts w:asciiTheme="minorHAnsi" w:hAnsiTheme="minorHAnsi" w:cstheme="minorHAnsi"/>
          <w:b/>
        </w:rPr>
        <w:t>...................................................................................................</w:t>
      </w:r>
      <w:r>
        <w:rPr>
          <w:rFonts w:asciiTheme="minorHAnsi" w:hAnsiTheme="minorHAnsi" w:cstheme="minorHAnsi"/>
          <w:b/>
        </w:rPr>
        <w:t>...</w:t>
      </w:r>
      <w:r w:rsidRPr="00A127A3">
        <w:rPr>
          <w:rFonts w:asciiTheme="minorHAnsi" w:hAnsiTheme="minorHAnsi" w:cstheme="minorHAnsi"/>
          <w:b/>
        </w:rPr>
        <w:t>...00</w:t>
      </w:r>
    </w:p>
    <w:p w14:paraId="79765051" w14:textId="77777777" w:rsidR="00480D76" w:rsidRPr="00A127A3" w:rsidRDefault="00480D76" w:rsidP="00480D76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  <w:b/>
        </w:rPr>
        <w:t>ANEXOS .........................................................................................................................................00</w:t>
      </w:r>
    </w:p>
    <w:p w14:paraId="4AF432BB" w14:textId="77777777" w:rsidR="00480D76" w:rsidRPr="00A127A3" w:rsidRDefault="00480D76" w:rsidP="00480D76">
      <w:pPr>
        <w:spacing w:after="0" w:line="360" w:lineRule="auto"/>
        <w:jc w:val="both"/>
        <w:rPr>
          <w:rFonts w:asciiTheme="minorHAnsi" w:hAnsiTheme="minorHAnsi" w:cstheme="minorHAnsi"/>
        </w:rPr>
      </w:pPr>
    </w:p>
    <w:p w14:paraId="154AFACA" w14:textId="77777777" w:rsidR="00480D76" w:rsidRPr="003C2B5B" w:rsidRDefault="00480D76" w:rsidP="00480D76">
      <w:pPr>
        <w:spacing w:after="0" w:line="360" w:lineRule="auto"/>
        <w:jc w:val="both"/>
        <w:rPr>
          <w:rFonts w:ascii="Arial" w:hAnsi="Arial" w:cs="Arial"/>
          <w:b/>
        </w:rPr>
      </w:pPr>
    </w:p>
    <w:p w14:paraId="7883DC77" w14:textId="77777777" w:rsidR="00480D76" w:rsidRPr="003C2B5B" w:rsidRDefault="00480D76" w:rsidP="00480D76">
      <w:pPr>
        <w:spacing w:after="0" w:line="360" w:lineRule="auto"/>
        <w:jc w:val="both"/>
        <w:rPr>
          <w:rFonts w:ascii="Arial" w:hAnsi="Arial" w:cs="Arial"/>
          <w:b/>
        </w:rPr>
      </w:pPr>
    </w:p>
    <w:p w14:paraId="75ADAD33" w14:textId="77777777" w:rsidR="00480D76" w:rsidRDefault="00480D76" w:rsidP="00480D76">
      <w:pPr>
        <w:spacing w:after="0" w:line="259" w:lineRule="auto"/>
        <w:ind w:left="426"/>
        <w:rPr>
          <w:b/>
        </w:rPr>
      </w:pPr>
    </w:p>
    <w:p w14:paraId="22DA73FE" w14:textId="77777777" w:rsidR="00480D76" w:rsidRDefault="00480D76" w:rsidP="00480D76">
      <w:pPr>
        <w:spacing w:after="0" w:line="259" w:lineRule="auto"/>
        <w:ind w:left="426"/>
        <w:rPr>
          <w:b/>
        </w:rPr>
      </w:pPr>
    </w:p>
    <w:p w14:paraId="31A0917E" w14:textId="77777777" w:rsidR="00480D76" w:rsidRDefault="00480D76" w:rsidP="00480D76">
      <w:pPr>
        <w:spacing w:after="0" w:line="259" w:lineRule="auto"/>
        <w:ind w:left="426"/>
        <w:rPr>
          <w:b/>
        </w:rPr>
      </w:pPr>
    </w:p>
    <w:p w14:paraId="77FA6DC8" w14:textId="77777777" w:rsidR="00480D76" w:rsidRDefault="00480D76" w:rsidP="00480D76">
      <w:pPr>
        <w:spacing w:after="0" w:line="259" w:lineRule="auto"/>
        <w:ind w:left="426"/>
        <w:rPr>
          <w:b/>
        </w:rPr>
      </w:pPr>
    </w:p>
    <w:p w14:paraId="5D5277C8" w14:textId="77777777" w:rsidR="00480D76" w:rsidRDefault="00480D76" w:rsidP="00480D76">
      <w:pPr>
        <w:spacing w:after="0" w:line="259" w:lineRule="auto"/>
        <w:ind w:left="426"/>
        <w:rPr>
          <w:b/>
        </w:rPr>
      </w:pPr>
    </w:p>
    <w:p w14:paraId="3FCA23AD" w14:textId="77777777" w:rsidR="00480D76" w:rsidRDefault="00480D76" w:rsidP="00480D76">
      <w:pPr>
        <w:spacing w:after="0" w:line="259" w:lineRule="auto"/>
        <w:ind w:left="426"/>
        <w:rPr>
          <w:b/>
        </w:rPr>
      </w:pPr>
    </w:p>
    <w:p w14:paraId="48C76C87" w14:textId="77777777" w:rsidR="00480D76" w:rsidRDefault="00480D76" w:rsidP="00480D76">
      <w:pPr>
        <w:spacing w:after="0" w:line="259" w:lineRule="auto"/>
        <w:ind w:left="426"/>
        <w:rPr>
          <w:b/>
        </w:rPr>
      </w:pPr>
    </w:p>
    <w:p w14:paraId="259B583A" w14:textId="77777777" w:rsidR="00480D76" w:rsidRDefault="00480D76" w:rsidP="00480D76">
      <w:pPr>
        <w:spacing w:after="0" w:line="259" w:lineRule="auto"/>
        <w:ind w:left="426"/>
        <w:rPr>
          <w:b/>
        </w:rPr>
      </w:pPr>
    </w:p>
    <w:p w14:paraId="53947319" w14:textId="77777777" w:rsidR="00480D76" w:rsidRDefault="00480D76" w:rsidP="00480D76">
      <w:pPr>
        <w:spacing w:after="0" w:line="259" w:lineRule="auto"/>
        <w:ind w:left="426"/>
        <w:rPr>
          <w:b/>
        </w:rPr>
      </w:pPr>
    </w:p>
    <w:p w14:paraId="0110719C" w14:textId="77777777" w:rsidR="00480D76" w:rsidRDefault="00480D76" w:rsidP="00480D76">
      <w:pPr>
        <w:spacing w:after="0" w:line="259" w:lineRule="auto"/>
        <w:ind w:left="426"/>
        <w:rPr>
          <w:b/>
        </w:rPr>
      </w:pPr>
    </w:p>
    <w:p w14:paraId="6EE313E2" w14:textId="77777777" w:rsidR="00480D76" w:rsidRDefault="00480D76" w:rsidP="00480D76">
      <w:pPr>
        <w:spacing w:after="0" w:line="259" w:lineRule="auto"/>
        <w:ind w:left="426"/>
        <w:rPr>
          <w:b/>
        </w:rPr>
      </w:pPr>
    </w:p>
    <w:p w14:paraId="187EB75F" w14:textId="77777777" w:rsidR="00480D76" w:rsidRDefault="00480D76" w:rsidP="00480D76">
      <w:pPr>
        <w:tabs>
          <w:tab w:val="left" w:pos="1490"/>
        </w:tabs>
        <w:spacing w:after="0" w:line="259" w:lineRule="auto"/>
        <w:ind w:left="426"/>
        <w:rPr>
          <w:b/>
        </w:rPr>
      </w:pPr>
      <w:r>
        <w:rPr>
          <w:b/>
        </w:rPr>
        <w:tab/>
      </w:r>
    </w:p>
    <w:p w14:paraId="504D76AD" w14:textId="77777777" w:rsidR="00480D76" w:rsidRDefault="00480D76" w:rsidP="00480D76">
      <w:pPr>
        <w:tabs>
          <w:tab w:val="left" w:pos="1490"/>
        </w:tabs>
        <w:spacing w:after="0" w:line="259" w:lineRule="auto"/>
        <w:ind w:left="426"/>
        <w:rPr>
          <w:b/>
        </w:rPr>
      </w:pPr>
    </w:p>
    <w:p w14:paraId="46CEA968" w14:textId="77777777" w:rsidR="00480D76" w:rsidRDefault="00480D76" w:rsidP="00480D76">
      <w:pPr>
        <w:tabs>
          <w:tab w:val="left" w:pos="1490"/>
        </w:tabs>
        <w:spacing w:after="0" w:line="259" w:lineRule="auto"/>
        <w:ind w:left="426"/>
        <w:rPr>
          <w:b/>
        </w:rPr>
      </w:pPr>
    </w:p>
    <w:p w14:paraId="0145DD77" w14:textId="77777777" w:rsidR="00480D76" w:rsidRDefault="00480D76" w:rsidP="00480D76">
      <w:pPr>
        <w:tabs>
          <w:tab w:val="left" w:pos="1490"/>
        </w:tabs>
        <w:spacing w:after="0" w:line="259" w:lineRule="auto"/>
        <w:ind w:left="426"/>
        <w:rPr>
          <w:b/>
        </w:rPr>
      </w:pPr>
    </w:p>
    <w:p w14:paraId="704DDA2C" w14:textId="77777777" w:rsidR="00480D76" w:rsidRDefault="00480D76" w:rsidP="00480D76">
      <w:pPr>
        <w:tabs>
          <w:tab w:val="left" w:pos="1490"/>
        </w:tabs>
        <w:spacing w:after="0" w:line="259" w:lineRule="auto"/>
        <w:ind w:left="426"/>
        <w:rPr>
          <w:b/>
        </w:rPr>
      </w:pPr>
    </w:p>
    <w:p w14:paraId="75B7AFCF" w14:textId="77777777" w:rsidR="00480D76" w:rsidRDefault="00480D76" w:rsidP="00480D76">
      <w:pPr>
        <w:tabs>
          <w:tab w:val="left" w:pos="1490"/>
        </w:tabs>
        <w:spacing w:after="0" w:line="259" w:lineRule="auto"/>
        <w:ind w:left="426"/>
        <w:rPr>
          <w:b/>
        </w:rPr>
      </w:pPr>
    </w:p>
    <w:p w14:paraId="22E09E3F" w14:textId="77777777" w:rsidR="00480D76" w:rsidRDefault="00480D76" w:rsidP="00480D76">
      <w:pPr>
        <w:tabs>
          <w:tab w:val="left" w:pos="1490"/>
        </w:tabs>
        <w:spacing w:after="0" w:line="259" w:lineRule="auto"/>
        <w:ind w:left="426"/>
        <w:rPr>
          <w:b/>
        </w:rPr>
      </w:pPr>
    </w:p>
    <w:p w14:paraId="1E23AF14" w14:textId="77777777" w:rsidR="00480D76" w:rsidRDefault="00480D76" w:rsidP="00480D76">
      <w:pPr>
        <w:spacing w:after="0" w:line="259" w:lineRule="auto"/>
        <w:rPr>
          <w:b/>
        </w:rPr>
      </w:pPr>
    </w:p>
    <w:p w14:paraId="5A006416" w14:textId="77777777" w:rsidR="00480D76" w:rsidRPr="00A127A3" w:rsidRDefault="00480D76" w:rsidP="00480D76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APRESENTAÇÃO</w:t>
      </w:r>
    </w:p>
    <w:p w14:paraId="5C0C8751" w14:textId="77777777" w:rsidR="00480D76" w:rsidRPr="00A127A3" w:rsidRDefault="00480D76" w:rsidP="00480D76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</w:rPr>
        <w:t>Descrever uma introdução sobre o tema.</w:t>
      </w:r>
    </w:p>
    <w:p w14:paraId="67B01AC5" w14:textId="77777777" w:rsidR="00480D76" w:rsidRPr="00A127A3" w:rsidRDefault="00480D76" w:rsidP="00480D76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</w:rPr>
      </w:pPr>
    </w:p>
    <w:p w14:paraId="69FFEA6E" w14:textId="77777777" w:rsidR="00480D76" w:rsidRPr="00A127A3" w:rsidRDefault="00480D76" w:rsidP="00480D76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OBJETIVOS</w:t>
      </w:r>
    </w:p>
    <w:p w14:paraId="19D16943" w14:textId="77777777" w:rsidR="00480D76" w:rsidRPr="00A127A3" w:rsidRDefault="00480D76" w:rsidP="00480D76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Cs/>
        </w:rPr>
      </w:pPr>
      <w:r w:rsidRPr="00A127A3">
        <w:rPr>
          <w:rFonts w:asciiTheme="minorHAnsi" w:hAnsiTheme="minorHAnsi" w:cstheme="minorHAnsi"/>
          <w:bCs/>
        </w:rPr>
        <w:t>Descrever a finalidade do protocolo (o porquê de existir?)</w:t>
      </w:r>
    </w:p>
    <w:p w14:paraId="11BFE704" w14:textId="77777777" w:rsidR="00480D76" w:rsidRPr="00A127A3" w:rsidRDefault="00480D76" w:rsidP="00480D76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0A0E365C" w14:textId="77777777" w:rsidR="00480D76" w:rsidRPr="00A127A3" w:rsidRDefault="00480D76" w:rsidP="00480D76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ABRANGÊNCIA</w:t>
      </w:r>
    </w:p>
    <w:p w14:paraId="5E4819D9" w14:textId="77777777" w:rsidR="00480D76" w:rsidRPr="00A127A3" w:rsidRDefault="00480D76" w:rsidP="00480D76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Cs/>
        </w:rPr>
      </w:pPr>
      <w:bookmarkStart w:id="0" w:name="_Hlk67929590"/>
      <w:r w:rsidRPr="00A127A3">
        <w:rPr>
          <w:rFonts w:asciiTheme="minorHAnsi" w:hAnsiTheme="minorHAnsi" w:cstheme="minorHAnsi"/>
          <w:bCs/>
        </w:rPr>
        <w:t>Descrever em quais setores o documento é válido.</w:t>
      </w:r>
    </w:p>
    <w:bookmarkEnd w:id="0"/>
    <w:p w14:paraId="0F147D0A" w14:textId="77777777" w:rsidR="00480D76" w:rsidRPr="00A127A3" w:rsidRDefault="00480D76" w:rsidP="00480D76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1EF9074F" w14:textId="77777777" w:rsidR="00480D76" w:rsidRPr="00A127A3" w:rsidRDefault="00480D76" w:rsidP="00480D76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529A1B3E" w14:textId="77777777" w:rsidR="00480D76" w:rsidRPr="00A127A3" w:rsidRDefault="00480D76" w:rsidP="00480D76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COMPETÊNCIAS</w:t>
      </w:r>
    </w:p>
    <w:p w14:paraId="7D14068A" w14:textId="77777777" w:rsidR="00480D76" w:rsidRPr="00A127A3" w:rsidRDefault="00480D76" w:rsidP="00480D76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Cs/>
        </w:rPr>
      </w:pPr>
      <w:r w:rsidRPr="00A127A3">
        <w:rPr>
          <w:rFonts w:asciiTheme="minorHAnsi" w:hAnsiTheme="minorHAnsi" w:cstheme="minorHAnsi"/>
          <w:bCs/>
        </w:rPr>
        <w:t>Descrever as atuações de cada profissional</w:t>
      </w:r>
    </w:p>
    <w:p w14:paraId="044BE75B" w14:textId="77777777" w:rsidR="00480D76" w:rsidRPr="00A127A3" w:rsidRDefault="00480D76" w:rsidP="00480D76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6EF72E0D" w14:textId="77777777" w:rsidR="00480D76" w:rsidRDefault="00480D76" w:rsidP="00480D76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DISPOSIÇÕES GERAIS</w:t>
      </w:r>
    </w:p>
    <w:p w14:paraId="1BAE9812" w14:textId="77777777" w:rsidR="00480D76" w:rsidRPr="00A127A3" w:rsidRDefault="00480D76" w:rsidP="00480D76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Descrever as etapas do processo.</w:t>
      </w:r>
    </w:p>
    <w:p w14:paraId="140C9B05" w14:textId="77777777" w:rsidR="00480D76" w:rsidRDefault="00480D76" w:rsidP="00480D76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</w:rPr>
      </w:pPr>
    </w:p>
    <w:p w14:paraId="42A3D64C" w14:textId="77777777" w:rsidR="00480D76" w:rsidRPr="00A127A3" w:rsidRDefault="00480D76" w:rsidP="00480D76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FLUXOGRAMA</w:t>
      </w:r>
    </w:p>
    <w:p w14:paraId="5D55D95B" w14:textId="08688BA0" w:rsidR="00480D76" w:rsidRDefault="00480D76" w:rsidP="00480D76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Cs/>
        </w:rPr>
      </w:pPr>
      <w:r w:rsidRPr="00A127A3">
        <w:rPr>
          <w:rFonts w:asciiTheme="minorHAnsi" w:hAnsiTheme="minorHAnsi" w:cstheme="minorHAnsi"/>
          <w:bCs/>
        </w:rPr>
        <w:t xml:space="preserve">Desenhar </w:t>
      </w:r>
      <w:r>
        <w:rPr>
          <w:rFonts w:asciiTheme="minorHAnsi" w:hAnsiTheme="minorHAnsi" w:cstheme="minorHAnsi"/>
          <w:bCs/>
        </w:rPr>
        <w:t>o fluxo do processo.</w:t>
      </w:r>
      <w:bookmarkStart w:id="1" w:name="_GoBack"/>
      <w:bookmarkEnd w:id="1"/>
    </w:p>
    <w:p w14:paraId="1152E7D4" w14:textId="77777777" w:rsidR="00480D76" w:rsidRPr="00A127A3" w:rsidRDefault="00480D76" w:rsidP="00480D76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3D8FC4B3" w14:textId="77777777" w:rsidR="00480D76" w:rsidRPr="00A127A3" w:rsidRDefault="00480D76" w:rsidP="00480D76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INFORMAÇÕES ADICIONAIS</w:t>
      </w:r>
    </w:p>
    <w:p w14:paraId="4F79ED4E" w14:textId="77777777" w:rsidR="00480D76" w:rsidRDefault="00480D76" w:rsidP="00480D76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1391A0DB" w14:textId="77777777" w:rsidR="00480D76" w:rsidRPr="00A127A3" w:rsidRDefault="00480D76" w:rsidP="00480D76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54D4AB07" w14:textId="77777777" w:rsidR="00480D76" w:rsidRDefault="00480D76" w:rsidP="00480D76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HISTÓRICO DE REVISÕES</w:t>
      </w:r>
    </w:p>
    <w:p w14:paraId="7DB21198" w14:textId="77777777" w:rsidR="00480D76" w:rsidRDefault="00480D76" w:rsidP="00480D76">
      <w:pPr>
        <w:pStyle w:val="PargrafodaLista"/>
        <w:rPr>
          <w:rFonts w:asciiTheme="minorHAnsi" w:hAnsiTheme="minorHAnsi" w:cstheme="minorHAnsi"/>
          <w:b/>
        </w:rPr>
      </w:pPr>
    </w:p>
    <w:p w14:paraId="3359DD32" w14:textId="77777777" w:rsidR="00480D76" w:rsidRPr="00583A5E" w:rsidRDefault="00480D76" w:rsidP="00480D76">
      <w:pPr>
        <w:pStyle w:val="PargrafodaLista"/>
        <w:rPr>
          <w:rFonts w:asciiTheme="minorHAnsi" w:hAnsiTheme="minorHAnsi" w:cstheme="minorHAnsi"/>
          <w:b/>
        </w:rPr>
      </w:pPr>
    </w:p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8"/>
        <w:gridCol w:w="1134"/>
        <w:gridCol w:w="3402"/>
        <w:gridCol w:w="1984"/>
        <w:gridCol w:w="2228"/>
      </w:tblGrid>
      <w:tr w:rsidR="00480D76" w:rsidRPr="002E3E4C" w14:paraId="003BD771" w14:textId="77777777" w:rsidTr="00725B67">
        <w:trPr>
          <w:trHeight w:val="332"/>
          <w:jc w:val="center"/>
        </w:trPr>
        <w:tc>
          <w:tcPr>
            <w:tcW w:w="9736" w:type="dxa"/>
            <w:gridSpan w:val="5"/>
            <w:shd w:val="clear" w:color="auto" w:fill="C4BC96" w:themeFill="background2" w:themeFillShade="BF"/>
          </w:tcPr>
          <w:p w14:paraId="19878D13" w14:textId="77777777" w:rsidR="00480D76" w:rsidRPr="002E3E4C" w:rsidRDefault="00480D76" w:rsidP="00725B67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HISTÓRICO DE REVISÕES</w:t>
            </w:r>
          </w:p>
        </w:tc>
      </w:tr>
      <w:tr w:rsidR="00480D76" w:rsidRPr="002E3E4C" w14:paraId="6BF0B14B" w14:textId="77777777" w:rsidTr="00725B67">
        <w:trPr>
          <w:trHeight w:val="368"/>
          <w:jc w:val="center"/>
        </w:trPr>
        <w:tc>
          <w:tcPr>
            <w:tcW w:w="988" w:type="dxa"/>
            <w:shd w:val="clear" w:color="auto" w:fill="DDD9C3" w:themeFill="background2" w:themeFillShade="E6"/>
          </w:tcPr>
          <w:p w14:paraId="12C4ACBF" w14:textId="77777777" w:rsidR="00480D76" w:rsidRPr="002E3E4C" w:rsidRDefault="00480D76" w:rsidP="00725B67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DDD9C3" w:themeFill="background2" w:themeFillShade="E6"/>
          </w:tcPr>
          <w:p w14:paraId="1E23D2B0" w14:textId="77777777" w:rsidR="00480D76" w:rsidRPr="002E3E4C" w:rsidRDefault="00480D76" w:rsidP="00725B67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DATA DA REVISÃO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bottom"/>
          </w:tcPr>
          <w:p w14:paraId="5F566DBA" w14:textId="77777777" w:rsidR="00480D76" w:rsidRPr="002E3E4C" w:rsidRDefault="00480D76" w:rsidP="00725B67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CONTROLE DAS ALTERAÇÕES</w:t>
            </w:r>
          </w:p>
        </w:tc>
        <w:tc>
          <w:tcPr>
            <w:tcW w:w="1984" w:type="dxa"/>
            <w:shd w:val="clear" w:color="auto" w:fill="DDD9C3" w:themeFill="background2" w:themeFillShade="E6"/>
            <w:vAlign w:val="bottom"/>
          </w:tcPr>
          <w:p w14:paraId="11BC690A" w14:textId="77777777" w:rsidR="00480D76" w:rsidRPr="002E3E4C" w:rsidRDefault="00480D76" w:rsidP="00725B67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ELABORAÇÃO</w:t>
            </w:r>
          </w:p>
        </w:tc>
        <w:tc>
          <w:tcPr>
            <w:tcW w:w="2228" w:type="dxa"/>
            <w:shd w:val="clear" w:color="auto" w:fill="DDD9C3" w:themeFill="background2" w:themeFillShade="E6"/>
          </w:tcPr>
          <w:p w14:paraId="041670C4" w14:textId="77777777" w:rsidR="00480D76" w:rsidRPr="002E3E4C" w:rsidRDefault="00480D76" w:rsidP="00725B67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APROVAÇÃO</w:t>
            </w:r>
          </w:p>
        </w:tc>
      </w:tr>
      <w:tr w:rsidR="00480D76" w:rsidRPr="002E3E4C" w14:paraId="235CF625" w14:textId="77777777" w:rsidTr="00725B67">
        <w:trPr>
          <w:trHeight w:val="522"/>
          <w:jc w:val="center"/>
        </w:trPr>
        <w:tc>
          <w:tcPr>
            <w:tcW w:w="988" w:type="dxa"/>
          </w:tcPr>
          <w:p w14:paraId="0BCE7CE4" w14:textId="77777777" w:rsidR="00480D76" w:rsidRPr="002E3E4C" w:rsidRDefault="00480D76" w:rsidP="00725B67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B99E703" w14:textId="77777777" w:rsidR="00480D76" w:rsidRPr="002E3E4C" w:rsidRDefault="00480D76" w:rsidP="00725B67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02" w:type="dxa"/>
            <w:vAlign w:val="bottom"/>
          </w:tcPr>
          <w:p w14:paraId="2A4009B3" w14:textId="77777777" w:rsidR="00480D76" w:rsidRPr="002E3E4C" w:rsidRDefault="00480D76" w:rsidP="00725B67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75C0E6ED" w14:textId="77777777" w:rsidR="00480D76" w:rsidRPr="002E3E4C" w:rsidRDefault="00480D76" w:rsidP="00725B67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28" w:type="dxa"/>
          </w:tcPr>
          <w:p w14:paraId="0467F635" w14:textId="77777777" w:rsidR="00480D76" w:rsidRPr="002E3E4C" w:rsidRDefault="00480D76" w:rsidP="00725B67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405BA755" w14:textId="77777777" w:rsidR="00480D76" w:rsidRPr="00A127A3" w:rsidRDefault="00480D76" w:rsidP="00480D76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</w:rPr>
      </w:pPr>
    </w:p>
    <w:p w14:paraId="172F4312" w14:textId="77777777" w:rsidR="00480D76" w:rsidRPr="00A127A3" w:rsidRDefault="00480D76" w:rsidP="00480D76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</w:rPr>
      </w:pPr>
    </w:p>
    <w:p w14:paraId="0B2CBF31" w14:textId="77777777" w:rsidR="00480D76" w:rsidRPr="00A127A3" w:rsidRDefault="00480D76" w:rsidP="00480D76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REFERÊNCIA BIBLIOGRÁFICA</w:t>
      </w:r>
    </w:p>
    <w:p w14:paraId="4EAF7060" w14:textId="77777777" w:rsidR="00480D76" w:rsidRPr="00A127A3" w:rsidRDefault="00480D76" w:rsidP="00480D76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/>
        </w:rPr>
      </w:pPr>
      <w:bookmarkStart w:id="2" w:name="_Hlk67929458"/>
    </w:p>
    <w:p w14:paraId="3B76E7D8" w14:textId="77777777" w:rsidR="00480D76" w:rsidRPr="00A127A3" w:rsidRDefault="00480D76" w:rsidP="00480D76">
      <w:pPr>
        <w:pStyle w:val="PargrafodaLista"/>
        <w:numPr>
          <w:ilvl w:val="0"/>
          <w:numId w:val="13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ANEXO</w:t>
      </w:r>
      <w:r>
        <w:rPr>
          <w:rFonts w:asciiTheme="minorHAnsi" w:hAnsiTheme="minorHAnsi" w:cstheme="minorHAnsi"/>
          <w:b/>
        </w:rPr>
        <w:t>S</w:t>
      </w:r>
    </w:p>
    <w:p w14:paraId="5BA9228F" w14:textId="77777777" w:rsidR="00480D76" w:rsidRPr="00A127A3" w:rsidRDefault="00480D76" w:rsidP="00480D76">
      <w:pPr>
        <w:pStyle w:val="PargrafodaLista"/>
        <w:rPr>
          <w:rFonts w:asciiTheme="minorHAnsi" w:hAnsiTheme="minorHAnsi" w:cstheme="minorHAnsi"/>
          <w:b/>
        </w:rPr>
      </w:pPr>
    </w:p>
    <w:p w14:paraId="029FA0AB" w14:textId="77777777" w:rsidR="00480D76" w:rsidRPr="00A127A3" w:rsidRDefault="00480D76" w:rsidP="00480D76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</w:rPr>
        <w:t>Listar e inserir os documentos anexos ao Protocolo.</w:t>
      </w:r>
    </w:p>
    <w:p w14:paraId="40E375FF" w14:textId="77777777" w:rsidR="00480D76" w:rsidRPr="00A127A3" w:rsidRDefault="00480D76" w:rsidP="00480D76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</w:rPr>
      </w:pPr>
      <w:proofErr w:type="spellStart"/>
      <w:r w:rsidRPr="00A127A3">
        <w:rPr>
          <w:rFonts w:asciiTheme="minorHAnsi" w:hAnsiTheme="minorHAnsi" w:cstheme="minorHAnsi"/>
        </w:rPr>
        <w:t>Ex</w:t>
      </w:r>
      <w:proofErr w:type="spellEnd"/>
      <w:r w:rsidRPr="00A127A3">
        <w:rPr>
          <w:rFonts w:asciiTheme="minorHAnsi" w:hAnsiTheme="minorHAnsi" w:cstheme="minorHAnsi"/>
        </w:rPr>
        <w:t xml:space="preserve">: </w:t>
      </w:r>
    </w:p>
    <w:p w14:paraId="7132821D" w14:textId="77777777" w:rsidR="00480D76" w:rsidRPr="00A127A3" w:rsidRDefault="00480D76" w:rsidP="00480D76">
      <w:pPr>
        <w:pStyle w:val="Ttulo7"/>
        <w:numPr>
          <w:ilvl w:val="1"/>
          <w:numId w:val="13"/>
        </w:numPr>
        <w:tabs>
          <w:tab w:val="left" w:pos="284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127A3">
        <w:rPr>
          <w:rFonts w:asciiTheme="minorHAnsi" w:hAnsiTheme="minorHAnsi" w:cstheme="minorHAnsi"/>
          <w:sz w:val="22"/>
          <w:szCs w:val="22"/>
        </w:rPr>
        <w:t xml:space="preserve"> Documento 1.</w:t>
      </w:r>
    </w:p>
    <w:p w14:paraId="39B69882" w14:textId="77777777" w:rsidR="00480D76" w:rsidRPr="00A127A3" w:rsidRDefault="00480D76" w:rsidP="00480D76">
      <w:pPr>
        <w:ind w:left="360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</w:rPr>
        <w:t xml:space="preserve"> Inserir documento</w:t>
      </w:r>
      <w:bookmarkEnd w:id="2"/>
    </w:p>
    <w:p w14:paraId="7C6337BB" w14:textId="37EC5D9D" w:rsidR="00FD55DF" w:rsidRDefault="00FD55DF" w:rsidP="002E60EB">
      <w:pPr>
        <w:rPr>
          <w:rFonts w:ascii="Arial" w:hAnsi="Arial" w:cs="Arial"/>
          <w:sz w:val="20"/>
          <w:szCs w:val="20"/>
        </w:rPr>
      </w:pPr>
    </w:p>
    <w:sectPr w:rsidR="00FD55DF" w:rsidSect="0070201D">
      <w:headerReference w:type="default" r:id="rId11"/>
      <w:footerReference w:type="default" r:id="rId12"/>
      <w:pgSz w:w="11906" w:h="16838" w:code="9"/>
      <w:pgMar w:top="1440" w:right="1080" w:bottom="1440" w:left="1080" w:header="227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C896C1" w14:textId="77777777" w:rsidR="000D73CB" w:rsidRDefault="000D73CB" w:rsidP="00EF1D1C">
      <w:pPr>
        <w:spacing w:after="0" w:line="240" w:lineRule="auto"/>
      </w:pPr>
      <w:r>
        <w:separator/>
      </w:r>
    </w:p>
  </w:endnote>
  <w:endnote w:type="continuationSeparator" w:id="0">
    <w:p w14:paraId="2E42400A" w14:textId="77777777" w:rsidR="000D73CB" w:rsidRDefault="000D73CB" w:rsidP="00EF1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0454"/>
      <w:docPartObj>
        <w:docPartGallery w:val="Page Numbers (Bottom of Page)"/>
        <w:docPartUnique/>
      </w:docPartObj>
    </w:sdtPr>
    <w:sdtEndPr/>
    <w:sdtContent>
      <w:p w14:paraId="0E189664" w14:textId="77777777" w:rsidR="00254F44" w:rsidRDefault="00254F44">
        <w:pPr>
          <w:pStyle w:val="Rodap"/>
          <w:jc w:val="right"/>
        </w:pPr>
      </w:p>
      <w:tbl>
        <w:tblPr>
          <w:tblStyle w:val="Tabelacomgrade"/>
          <w:tblW w:w="0" w:type="auto"/>
          <w:jc w:val="center"/>
          <w:tblLook w:val="04A0" w:firstRow="1" w:lastRow="0" w:firstColumn="1" w:lastColumn="0" w:noHBand="0" w:noVBand="1"/>
        </w:tblPr>
        <w:tblGrid>
          <w:gridCol w:w="3245"/>
          <w:gridCol w:w="3245"/>
          <w:gridCol w:w="3246"/>
        </w:tblGrid>
        <w:tr w:rsidR="00254F44" w14:paraId="35878071" w14:textId="77777777" w:rsidTr="002E281F">
          <w:trPr>
            <w:jc w:val="center"/>
          </w:trPr>
          <w:tc>
            <w:tcPr>
              <w:tcW w:w="3245" w:type="dxa"/>
            </w:tcPr>
            <w:p w14:paraId="604E33A6" w14:textId="28F45C72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Atualizado por: </w:t>
              </w:r>
              <w:r w:rsidR="00FD55DF">
                <w:rPr>
                  <w:sz w:val="16"/>
                  <w:szCs w:val="16"/>
                </w:rPr>
                <w:t xml:space="preserve">Ana </w:t>
              </w:r>
              <w:proofErr w:type="spellStart"/>
              <w:r w:rsidR="00FD55DF">
                <w:rPr>
                  <w:sz w:val="16"/>
                  <w:szCs w:val="16"/>
                </w:rPr>
                <w:t>Trielle</w:t>
              </w:r>
              <w:proofErr w:type="spellEnd"/>
            </w:p>
          </w:tc>
          <w:tc>
            <w:tcPr>
              <w:tcW w:w="3245" w:type="dxa"/>
            </w:tcPr>
            <w:p w14:paraId="33203F6C" w14:textId="6EDE9D02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Validado por: </w:t>
              </w:r>
              <w:proofErr w:type="spellStart"/>
              <w:r w:rsidR="00FD55DF">
                <w:rPr>
                  <w:sz w:val="16"/>
                  <w:szCs w:val="16"/>
                </w:rPr>
                <w:t>Raphaela</w:t>
              </w:r>
              <w:proofErr w:type="spellEnd"/>
              <w:r w:rsidR="00FD55DF">
                <w:rPr>
                  <w:sz w:val="16"/>
                  <w:szCs w:val="16"/>
                </w:rPr>
                <w:t xml:space="preserve"> Muniz</w:t>
              </w:r>
            </w:p>
          </w:tc>
          <w:tc>
            <w:tcPr>
              <w:tcW w:w="3246" w:type="dxa"/>
            </w:tcPr>
            <w:p w14:paraId="772DDD16" w14:textId="3D9EB16B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Aprovado por: </w:t>
              </w:r>
              <w:proofErr w:type="spellStart"/>
              <w:r w:rsidR="00FD55DF">
                <w:rPr>
                  <w:sz w:val="16"/>
                  <w:szCs w:val="16"/>
                </w:rPr>
                <w:t>Raphaela</w:t>
              </w:r>
              <w:proofErr w:type="spellEnd"/>
              <w:r w:rsidR="00FD55DF">
                <w:rPr>
                  <w:sz w:val="16"/>
                  <w:szCs w:val="16"/>
                </w:rPr>
                <w:t xml:space="preserve"> Muniz</w:t>
              </w:r>
            </w:p>
          </w:tc>
        </w:tr>
        <w:tr w:rsidR="00254F44" w14:paraId="2ADBD1CA" w14:textId="77777777" w:rsidTr="002E281F">
          <w:trPr>
            <w:jc w:val="center"/>
          </w:trPr>
          <w:tc>
            <w:tcPr>
              <w:tcW w:w="3245" w:type="dxa"/>
            </w:tcPr>
            <w:p w14:paraId="2A5734D0" w14:textId="4E9AF9CF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  <w:r w:rsidR="00FD55DF">
                <w:rPr>
                  <w:sz w:val="16"/>
                  <w:szCs w:val="16"/>
                </w:rPr>
                <w:t>26/03/2026</w:t>
              </w:r>
            </w:p>
          </w:tc>
          <w:tc>
            <w:tcPr>
              <w:tcW w:w="3245" w:type="dxa"/>
            </w:tcPr>
            <w:p w14:paraId="6E91C728" w14:textId="38B37594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  <w:r w:rsidR="00FD55DF">
                <w:rPr>
                  <w:sz w:val="16"/>
                  <w:szCs w:val="16"/>
                </w:rPr>
                <w:t>26/03/2026</w:t>
              </w:r>
            </w:p>
          </w:tc>
          <w:tc>
            <w:tcPr>
              <w:tcW w:w="3246" w:type="dxa"/>
            </w:tcPr>
            <w:p w14:paraId="69924131" w14:textId="56F30A4D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  <w:r w:rsidR="00FD55DF">
                <w:rPr>
                  <w:sz w:val="16"/>
                  <w:szCs w:val="16"/>
                </w:rPr>
                <w:t>26/03/2026</w:t>
              </w:r>
            </w:p>
          </w:tc>
        </w:tr>
      </w:tbl>
      <w:p w14:paraId="4E0BF5D1" w14:textId="534CB58F" w:rsidR="00254F44" w:rsidRDefault="002D3FEA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0D7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BE23F0C" w14:textId="77777777" w:rsidR="00254F44" w:rsidRDefault="00254F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FB9546" w14:textId="77777777" w:rsidR="000D73CB" w:rsidRDefault="000D73CB" w:rsidP="00EF1D1C">
      <w:pPr>
        <w:spacing w:after="0" w:line="240" w:lineRule="auto"/>
      </w:pPr>
      <w:r>
        <w:separator/>
      </w:r>
    </w:p>
  </w:footnote>
  <w:footnote w:type="continuationSeparator" w:id="0">
    <w:p w14:paraId="225C01EC" w14:textId="77777777" w:rsidR="000D73CB" w:rsidRDefault="000D73CB" w:rsidP="00EF1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B765E" w14:textId="55547860" w:rsidR="00254F44" w:rsidRDefault="00480D76" w:rsidP="00FD4A60">
    <w:pPr>
      <w:pStyle w:val="Cabealho"/>
      <w:jc w:val="center"/>
    </w:pPr>
    <w:sdt>
      <w:sdtPr>
        <w:id w:val="-929196468"/>
        <w:docPartObj>
          <w:docPartGallery w:val="Watermarks"/>
          <w:docPartUnique/>
        </w:docPartObj>
      </w:sdtPr>
      <w:sdtEndPr/>
      <w:sdtContent>
        <w:r>
          <w:pict w14:anchorId="1BA7CF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10241" type="#_x0000_t136" style="position:absolute;left:0;text-align:left;margin-left:0;margin-top:0;width:494.9pt;height:164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ÃO COPIAR"/>
              <w10:wrap anchorx="margin" anchory="margin"/>
            </v:shape>
          </w:pict>
        </w:r>
      </w:sdtContent>
    </w:sdt>
    <w:r w:rsidR="00CF1F3F">
      <w:rPr>
        <w:noProof/>
      </w:rPr>
      <w:drawing>
        <wp:inline distT="0" distB="0" distL="0" distR="0" wp14:anchorId="5774C49F" wp14:editId="089FBD49">
          <wp:extent cx="6188710" cy="625475"/>
          <wp:effectExtent l="0" t="0" r="2540" b="3175"/>
          <wp:docPr id="205172682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726827" name="Imagem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625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Style w:val="Tabelacomgrade"/>
      <w:tblpPr w:leftFromText="141" w:rightFromText="141" w:vertAnchor="page" w:horzAnchor="page" w:tblpXSpec="center" w:tblpY="1608"/>
      <w:tblW w:w="9776" w:type="dxa"/>
      <w:tblLook w:val="04A0" w:firstRow="1" w:lastRow="0" w:firstColumn="1" w:lastColumn="0" w:noHBand="0" w:noVBand="1"/>
    </w:tblPr>
    <w:tblGrid>
      <w:gridCol w:w="4030"/>
      <w:gridCol w:w="4016"/>
      <w:gridCol w:w="1730"/>
    </w:tblGrid>
    <w:tr w:rsidR="00254F44" w:rsidRPr="00B91BE4" w14:paraId="183B6FEC" w14:textId="77777777" w:rsidTr="002E281F">
      <w:trPr>
        <w:trHeight w:val="254"/>
      </w:trPr>
      <w:tc>
        <w:tcPr>
          <w:tcW w:w="4030" w:type="dxa"/>
        </w:tcPr>
        <w:p w14:paraId="4978ACDE" w14:textId="3041F5D5" w:rsidR="00254F44" w:rsidRPr="00B91BE4" w:rsidRDefault="00254F44" w:rsidP="00480D76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bookmarkStart w:id="3" w:name="_Hlk23677024"/>
          <w:r w:rsidRPr="00591D01">
            <w:rPr>
              <w:rFonts w:asciiTheme="minorHAnsi" w:hAnsiTheme="minorHAnsi" w:cstheme="minorHAnsi"/>
              <w:b/>
              <w:sz w:val="20"/>
              <w:szCs w:val="20"/>
            </w:rPr>
            <w:t>Código: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  <w:tc>
        <w:tcPr>
          <w:tcW w:w="4016" w:type="dxa"/>
        </w:tcPr>
        <w:p w14:paraId="358CADBF" w14:textId="28252856" w:rsidR="00254F44" w:rsidRPr="00B91BE4" w:rsidRDefault="00254F44" w:rsidP="00480D76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Emissão: </w:t>
          </w:r>
        </w:p>
      </w:tc>
      <w:tc>
        <w:tcPr>
          <w:tcW w:w="1730" w:type="dxa"/>
        </w:tcPr>
        <w:p w14:paraId="70F23DD8" w14:textId="108C23FB" w:rsidR="00254F44" w:rsidRPr="00EE5617" w:rsidRDefault="00254F44" w:rsidP="00480D76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Versão: </w:t>
          </w:r>
        </w:p>
      </w:tc>
    </w:tr>
    <w:tr w:rsidR="00254F44" w:rsidRPr="00B91BE4" w14:paraId="57E4AF52" w14:textId="77777777" w:rsidTr="002E281F">
      <w:trPr>
        <w:trHeight w:val="254"/>
      </w:trPr>
      <w:tc>
        <w:tcPr>
          <w:tcW w:w="9776" w:type="dxa"/>
          <w:gridSpan w:val="3"/>
        </w:tcPr>
        <w:p w14:paraId="3B416C4E" w14:textId="5217F002" w:rsidR="00254F44" w:rsidRPr="00B91BE4" w:rsidRDefault="00254F44" w:rsidP="00480D76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Título: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5A15E6"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480D76">
            <w:rPr>
              <w:sz w:val="20"/>
              <w:szCs w:val="20"/>
            </w:rPr>
            <w:t xml:space="preserve"> </w:t>
          </w:r>
        </w:p>
      </w:tc>
    </w:tr>
    <w:tr w:rsidR="00254F44" w:rsidRPr="00B91BE4" w14:paraId="1C559CE5" w14:textId="77777777" w:rsidTr="002E281F">
      <w:trPr>
        <w:trHeight w:val="270"/>
      </w:trPr>
      <w:tc>
        <w:tcPr>
          <w:tcW w:w="4030" w:type="dxa"/>
        </w:tcPr>
        <w:p w14:paraId="7B26C576" w14:textId="1FF9AE06" w:rsidR="00254F44" w:rsidRPr="00B91BE4" w:rsidRDefault="00254F44" w:rsidP="00FD55DF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E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laboração: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480D76"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  <w:tc>
        <w:tcPr>
          <w:tcW w:w="4016" w:type="dxa"/>
        </w:tcPr>
        <w:p w14:paraId="1972368E" w14:textId="1889BF95" w:rsidR="00254F44" w:rsidRPr="00B91BE4" w:rsidRDefault="00254F44" w:rsidP="00480D76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Aprovação</w:t>
          </w:r>
          <w:r w:rsidR="00480D76">
            <w:rPr>
              <w:rFonts w:asciiTheme="minorHAnsi" w:hAnsiTheme="minorHAnsi" w:cstheme="minorHAnsi"/>
              <w:b/>
              <w:sz w:val="20"/>
              <w:szCs w:val="20"/>
            </w:rPr>
            <w:t>:</w:t>
          </w:r>
          <w:r w:rsidR="00FD55DF"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  <w:tc>
        <w:tcPr>
          <w:tcW w:w="1730" w:type="dxa"/>
        </w:tcPr>
        <w:p w14:paraId="4DA3B4A3" w14:textId="48AC5BFB" w:rsidR="00254F44" w:rsidRPr="00B91BE4" w:rsidRDefault="00254F44" w:rsidP="00480D76">
          <w:pPr>
            <w:spacing w:after="0" w:line="240" w:lineRule="auto"/>
            <w:jc w:val="both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Revisão:</w:t>
          </w:r>
          <w:r w:rsidR="0053720B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bookmarkEnd w:id="3"/>
        </w:p>
      </w:tc>
    </w:tr>
  </w:tbl>
  <w:p w14:paraId="1B70C234" w14:textId="048410C9" w:rsidR="00254F44" w:rsidRPr="00C67145" w:rsidRDefault="00254F44" w:rsidP="00C67145">
    <w:pPr>
      <w:pStyle w:val="Cabealho"/>
      <w:jc w:val="center"/>
    </w:pPr>
  </w:p>
  <w:p w14:paraId="4FD70388" w14:textId="77777777" w:rsidR="00254F44" w:rsidRDefault="00254F4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3E73"/>
    <w:multiLevelType w:val="hybridMultilevel"/>
    <w:tmpl w:val="D95E7F36"/>
    <w:lvl w:ilvl="0" w:tplc="AFE6B0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2184"/>
    <w:multiLevelType w:val="hybridMultilevel"/>
    <w:tmpl w:val="CCE2AA78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1478F"/>
    <w:multiLevelType w:val="hybridMultilevel"/>
    <w:tmpl w:val="3F561E14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C5956"/>
    <w:multiLevelType w:val="multilevel"/>
    <w:tmpl w:val="E680410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144" w:hanging="435"/>
      </w:pPr>
      <w:rPr>
        <w:rFonts w:hint="default"/>
        <w:b/>
        <w:color w:val="auto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hint="default"/>
        <w:b/>
      </w:rPr>
    </w:lvl>
  </w:abstractNum>
  <w:abstractNum w:abstractNumId="4" w15:restartNumberingAfterBreak="0">
    <w:nsid w:val="1302656B"/>
    <w:multiLevelType w:val="multilevel"/>
    <w:tmpl w:val="0CB2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01BB0"/>
    <w:multiLevelType w:val="hybridMultilevel"/>
    <w:tmpl w:val="C0E46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D6F09"/>
    <w:multiLevelType w:val="multilevel"/>
    <w:tmpl w:val="C1CAE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291E2FB0"/>
    <w:multiLevelType w:val="hybridMultilevel"/>
    <w:tmpl w:val="4DDA0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F5C14"/>
    <w:multiLevelType w:val="multilevel"/>
    <w:tmpl w:val="8574191A"/>
    <w:lvl w:ilvl="0">
      <w:start w:val="1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DAC619F"/>
    <w:multiLevelType w:val="multilevel"/>
    <w:tmpl w:val="C44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62C04"/>
    <w:multiLevelType w:val="hybridMultilevel"/>
    <w:tmpl w:val="A88204A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E95749"/>
    <w:multiLevelType w:val="multilevel"/>
    <w:tmpl w:val="AB4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E73D8"/>
    <w:multiLevelType w:val="hybridMultilevel"/>
    <w:tmpl w:val="FA58A5F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75DED"/>
    <w:multiLevelType w:val="hybridMultilevel"/>
    <w:tmpl w:val="215C4646"/>
    <w:lvl w:ilvl="0" w:tplc="79DC47DA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F882C4">
      <w:start w:val="1"/>
      <w:numFmt w:val="lowerLetter"/>
      <w:lvlText w:val="%2"/>
      <w:lvlJc w:val="left"/>
      <w:pPr>
        <w:ind w:left="11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7CD294">
      <w:start w:val="1"/>
      <w:numFmt w:val="lowerRoman"/>
      <w:lvlText w:val="%3"/>
      <w:lvlJc w:val="left"/>
      <w:pPr>
        <w:ind w:left="18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DA0DBA">
      <w:start w:val="1"/>
      <w:numFmt w:val="decimal"/>
      <w:lvlText w:val="%4"/>
      <w:lvlJc w:val="left"/>
      <w:pPr>
        <w:ind w:left="25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A6886">
      <w:start w:val="1"/>
      <w:numFmt w:val="lowerLetter"/>
      <w:lvlText w:val="%5"/>
      <w:lvlJc w:val="left"/>
      <w:pPr>
        <w:ind w:left="33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DC9A22">
      <w:start w:val="1"/>
      <w:numFmt w:val="lowerRoman"/>
      <w:lvlText w:val="%6"/>
      <w:lvlJc w:val="left"/>
      <w:pPr>
        <w:ind w:left="40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F8E08A">
      <w:start w:val="1"/>
      <w:numFmt w:val="decimal"/>
      <w:lvlText w:val="%7"/>
      <w:lvlJc w:val="left"/>
      <w:pPr>
        <w:ind w:left="47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64FB22">
      <w:start w:val="1"/>
      <w:numFmt w:val="lowerLetter"/>
      <w:lvlText w:val="%8"/>
      <w:lvlJc w:val="left"/>
      <w:pPr>
        <w:ind w:left="54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8E730">
      <w:start w:val="1"/>
      <w:numFmt w:val="lowerRoman"/>
      <w:lvlText w:val="%9"/>
      <w:lvlJc w:val="left"/>
      <w:pPr>
        <w:ind w:left="6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5B35DAD"/>
    <w:multiLevelType w:val="hybridMultilevel"/>
    <w:tmpl w:val="5DBA1B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3384F"/>
    <w:multiLevelType w:val="hybridMultilevel"/>
    <w:tmpl w:val="B9FEB6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06BC2"/>
    <w:multiLevelType w:val="multilevel"/>
    <w:tmpl w:val="A24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8322E"/>
    <w:multiLevelType w:val="multilevel"/>
    <w:tmpl w:val="8C9C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73827"/>
    <w:multiLevelType w:val="hybridMultilevel"/>
    <w:tmpl w:val="22963056"/>
    <w:lvl w:ilvl="0" w:tplc="B53E81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F2AEA"/>
    <w:multiLevelType w:val="hybridMultilevel"/>
    <w:tmpl w:val="04023096"/>
    <w:lvl w:ilvl="0" w:tplc="0416000D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3FC1061C"/>
    <w:multiLevelType w:val="hybridMultilevel"/>
    <w:tmpl w:val="1A5EF5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33027F"/>
    <w:multiLevelType w:val="hybridMultilevel"/>
    <w:tmpl w:val="EB8AC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E565C"/>
    <w:multiLevelType w:val="hybridMultilevel"/>
    <w:tmpl w:val="884A18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0D534F"/>
    <w:multiLevelType w:val="hybridMultilevel"/>
    <w:tmpl w:val="8DC65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D34F87"/>
    <w:multiLevelType w:val="multilevel"/>
    <w:tmpl w:val="64AE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24CB8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39575A"/>
    <w:multiLevelType w:val="hybridMultilevel"/>
    <w:tmpl w:val="6BAAB5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D04797"/>
    <w:multiLevelType w:val="hybridMultilevel"/>
    <w:tmpl w:val="7166D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36635A"/>
    <w:multiLevelType w:val="hybridMultilevel"/>
    <w:tmpl w:val="FCEEEA3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51B184D"/>
    <w:multiLevelType w:val="hybridMultilevel"/>
    <w:tmpl w:val="B602E2B8"/>
    <w:lvl w:ilvl="0" w:tplc="0416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801E64"/>
    <w:multiLevelType w:val="hybridMultilevel"/>
    <w:tmpl w:val="D8E204EE"/>
    <w:lvl w:ilvl="0" w:tplc="DB20F970">
      <w:start w:val="3"/>
      <w:numFmt w:val="bullet"/>
      <w:suff w:val="space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C2356B7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544AB4"/>
    <w:multiLevelType w:val="multilevel"/>
    <w:tmpl w:val="4CDE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C252E"/>
    <w:multiLevelType w:val="multilevel"/>
    <w:tmpl w:val="343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40590"/>
    <w:multiLevelType w:val="multilevel"/>
    <w:tmpl w:val="2B5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0"/>
  </w:num>
  <w:num w:numId="3">
    <w:abstractNumId w:val="0"/>
  </w:num>
  <w:num w:numId="4">
    <w:abstractNumId w:val="18"/>
  </w:num>
  <w:num w:numId="5">
    <w:abstractNumId w:val="31"/>
  </w:num>
  <w:num w:numId="6">
    <w:abstractNumId w:val="25"/>
  </w:num>
  <w:num w:numId="7">
    <w:abstractNumId w:val="1"/>
  </w:num>
  <w:num w:numId="8">
    <w:abstractNumId w:val="27"/>
  </w:num>
  <w:num w:numId="9">
    <w:abstractNumId w:val="26"/>
  </w:num>
  <w:num w:numId="10">
    <w:abstractNumId w:val="3"/>
  </w:num>
  <w:num w:numId="11">
    <w:abstractNumId w:val="19"/>
  </w:num>
  <w:num w:numId="12">
    <w:abstractNumId w:val="13"/>
  </w:num>
  <w:num w:numId="13">
    <w:abstractNumId w:val="6"/>
  </w:num>
  <w:num w:numId="14">
    <w:abstractNumId w:val="12"/>
  </w:num>
  <w:num w:numId="15">
    <w:abstractNumId w:val="15"/>
  </w:num>
  <w:num w:numId="16">
    <w:abstractNumId w:val="2"/>
  </w:num>
  <w:num w:numId="17">
    <w:abstractNumId w:val="8"/>
  </w:num>
  <w:num w:numId="18">
    <w:abstractNumId w:val="29"/>
  </w:num>
  <w:num w:numId="19">
    <w:abstractNumId w:val="22"/>
  </w:num>
  <w:num w:numId="20">
    <w:abstractNumId w:val="10"/>
  </w:num>
  <w:num w:numId="21">
    <w:abstractNumId w:val="28"/>
  </w:num>
  <w:num w:numId="22">
    <w:abstractNumId w:val="14"/>
  </w:num>
  <w:num w:numId="23">
    <w:abstractNumId w:val="4"/>
  </w:num>
  <w:num w:numId="24">
    <w:abstractNumId w:val="24"/>
  </w:num>
  <w:num w:numId="25">
    <w:abstractNumId w:val="17"/>
  </w:num>
  <w:num w:numId="26">
    <w:abstractNumId w:val="11"/>
  </w:num>
  <w:num w:numId="27">
    <w:abstractNumId w:val="16"/>
  </w:num>
  <w:num w:numId="28">
    <w:abstractNumId w:val="9"/>
  </w:num>
  <w:num w:numId="29">
    <w:abstractNumId w:val="33"/>
  </w:num>
  <w:num w:numId="30">
    <w:abstractNumId w:val="34"/>
  </w:num>
  <w:num w:numId="31">
    <w:abstractNumId w:val="23"/>
  </w:num>
  <w:num w:numId="32">
    <w:abstractNumId w:val="21"/>
  </w:num>
  <w:num w:numId="33">
    <w:abstractNumId w:val="5"/>
  </w:num>
  <w:num w:numId="34">
    <w:abstractNumId w:val="7"/>
  </w:num>
  <w:num w:numId="35">
    <w:abstractNumId w:val="3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242"/>
    <o:shapelayout v:ext="edit">
      <o:idmap v:ext="edit" data="10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FBF"/>
    <w:rsid w:val="00000FF0"/>
    <w:rsid w:val="00005238"/>
    <w:rsid w:val="000077E1"/>
    <w:rsid w:val="00011B4D"/>
    <w:rsid w:val="0001397C"/>
    <w:rsid w:val="00015127"/>
    <w:rsid w:val="000251B8"/>
    <w:rsid w:val="00042450"/>
    <w:rsid w:val="0004469A"/>
    <w:rsid w:val="00051ED4"/>
    <w:rsid w:val="00054C09"/>
    <w:rsid w:val="0005655D"/>
    <w:rsid w:val="0006203B"/>
    <w:rsid w:val="00064AB9"/>
    <w:rsid w:val="00071EF5"/>
    <w:rsid w:val="0007372C"/>
    <w:rsid w:val="0007528B"/>
    <w:rsid w:val="00076D30"/>
    <w:rsid w:val="00080ACB"/>
    <w:rsid w:val="000855FD"/>
    <w:rsid w:val="00085CD0"/>
    <w:rsid w:val="0009528C"/>
    <w:rsid w:val="000A0AA7"/>
    <w:rsid w:val="000A13F2"/>
    <w:rsid w:val="000A16F2"/>
    <w:rsid w:val="000A67EB"/>
    <w:rsid w:val="000B0BFA"/>
    <w:rsid w:val="000B5871"/>
    <w:rsid w:val="000C0371"/>
    <w:rsid w:val="000D2E6A"/>
    <w:rsid w:val="000D3F6E"/>
    <w:rsid w:val="000D73CB"/>
    <w:rsid w:val="000D78BC"/>
    <w:rsid w:val="000E1A5E"/>
    <w:rsid w:val="000E2CAC"/>
    <w:rsid w:val="000E40BC"/>
    <w:rsid w:val="000E70F4"/>
    <w:rsid w:val="000F0894"/>
    <w:rsid w:val="000F2FB8"/>
    <w:rsid w:val="00102510"/>
    <w:rsid w:val="00104CEA"/>
    <w:rsid w:val="001076B6"/>
    <w:rsid w:val="0011346B"/>
    <w:rsid w:val="001167BB"/>
    <w:rsid w:val="0012456E"/>
    <w:rsid w:val="00126B99"/>
    <w:rsid w:val="00130C9F"/>
    <w:rsid w:val="00134250"/>
    <w:rsid w:val="0013534A"/>
    <w:rsid w:val="0014106F"/>
    <w:rsid w:val="001526E1"/>
    <w:rsid w:val="00154B6F"/>
    <w:rsid w:val="0016417B"/>
    <w:rsid w:val="00170FFB"/>
    <w:rsid w:val="00181234"/>
    <w:rsid w:val="00181972"/>
    <w:rsid w:val="00185F00"/>
    <w:rsid w:val="00186240"/>
    <w:rsid w:val="00191808"/>
    <w:rsid w:val="00196D6C"/>
    <w:rsid w:val="001A169E"/>
    <w:rsid w:val="001A5B84"/>
    <w:rsid w:val="001B156E"/>
    <w:rsid w:val="001B3104"/>
    <w:rsid w:val="001C1F21"/>
    <w:rsid w:val="001C2FB0"/>
    <w:rsid w:val="001C4104"/>
    <w:rsid w:val="001E40EA"/>
    <w:rsid w:val="001E4F15"/>
    <w:rsid w:val="001E6D2D"/>
    <w:rsid w:val="001F23F5"/>
    <w:rsid w:val="001F267D"/>
    <w:rsid w:val="001F7E60"/>
    <w:rsid w:val="002007DA"/>
    <w:rsid w:val="00201712"/>
    <w:rsid w:val="002033E3"/>
    <w:rsid w:val="00204031"/>
    <w:rsid w:val="00206807"/>
    <w:rsid w:val="0021203A"/>
    <w:rsid w:val="00216B07"/>
    <w:rsid w:val="0022110F"/>
    <w:rsid w:val="00222186"/>
    <w:rsid w:val="00223B3F"/>
    <w:rsid w:val="002247A8"/>
    <w:rsid w:val="002251F7"/>
    <w:rsid w:val="00225EDC"/>
    <w:rsid w:val="0022640B"/>
    <w:rsid w:val="002268A4"/>
    <w:rsid w:val="002311CD"/>
    <w:rsid w:val="00231EB4"/>
    <w:rsid w:val="00234337"/>
    <w:rsid w:val="00237E5B"/>
    <w:rsid w:val="00241258"/>
    <w:rsid w:val="00243CA6"/>
    <w:rsid w:val="00247974"/>
    <w:rsid w:val="00252AB1"/>
    <w:rsid w:val="00254F44"/>
    <w:rsid w:val="00255D59"/>
    <w:rsid w:val="00256A53"/>
    <w:rsid w:val="00260F68"/>
    <w:rsid w:val="002660FB"/>
    <w:rsid w:val="00267800"/>
    <w:rsid w:val="002701D8"/>
    <w:rsid w:val="0027779B"/>
    <w:rsid w:val="002812B3"/>
    <w:rsid w:val="002822B5"/>
    <w:rsid w:val="00284F22"/>
    <w:rsid w:val="00285A08"/>
    <w:rsid w:val="0028622A"/>
    <w:rsid w:val="002900AD"/>
    <w:rsid w:val="00290D65"/>
    <w:rsid w:val="00295B60"/>
    <w:rsid w:val="002A1795"/>
    <w:rsid w:val="002A5AF2"/>
    <w:rsid w:val="002B0476"/>
    <w:rsid w:val="002B0E95"/>
    <w:rsid w:val="002B4B98"/>
    <w:rsid w:val="002C0C45"/>
    <w:rsid w:val="002C238E"/>
    <w:rsid w:val="002D16D2"/>
    <w:rsid w:val="002D3FEA"/>
    <w:rsid w:val="002D5FDF"/>
    <w:rsid w:val="002D75C3"/>
    <w:rsid w:val="002E1413"/>
    <w:rsid w:val="002E281F"/>
    <w:rsid w:val="002E3374"/>
    <w:rsid w:val="002E4AE2"/>
    <w:rsid w:val="002E60EB"/>
    <w:rsid w:val="002E782B"/>
    <w:rsid w:val="002F16EE"/>
    <w:rsid w:val="002F3965"/>
    <w:rsid w:val="002F42B7"/>
    <w:rsid w:val="003078A0"/>
    <w:rsid w:val="00315713"/>
    <w:rsid w:val="00315DC3"/>
    <w:rsid w:val="003210B5"/>
    <w:rsid w:val="003239F1"/>
    <w:rsid w:val="00326F3F"/>
    <w:rsid w:val="00333B22"/>
    <w:rsid w:val="0034453E"/>
    <w:rsid w:val="00344996"/>
    <w:rsid w:val="003508D0"/>
    <w:rsid w:val="00355412"/>
    <w:rsid w:val="00363A0D"/>
    <w:rsid w:val="0036426B"/>
    <w:rsid w:val="00365BD8"/>
    <w:rsid w:val="00367088"/>
    <w:rsid w:val="00367827"/>
    <w:rsid w:val="003703A3"/>
    <w:rsid w:val="00371E98"/>
    <w:rsid w:val="00372D23"/>
    <w:rsid w:val="00373CD1"/>
    <w:rsid w:val="0038008B"/>
    <w:rsid w:val="00384CFF"/>
    <w:rsid w:val="00396137"/>
    <w:rsid w:val="00397F78"/>
    <w:rsid w:val="003A072B"/>
    <w:rsid w:val="003A0836"/>
    <w:rsid w:val="003A3D98"/>
    <w:rsid w:val="003A5944"/>
    <w:rsid w:val="003A5C74"/>
    <w:rsid w:val="003B3BEF"/>
    <w:rsid w:val="003B4DF5"/>
    <w:rsid w:val="003C186B"/>
    <w:rsid w:val="003C236B"/>
    <w:rsid w:val="003C293A"/>
    <w:rsid w:val="003C40BE"/>
    <w:rsid w:val="003C54C5"/>
    <w:rsid w:val="003C63B6"/>
    <w:rsid w:val="003D2F12"/>
    <w:rsid w:val="003D5DCC"/>
    <w:rsid w:val="003D5EEA"/>
    <w:rsid w:val="003E0131"/>
    <w:rsid w:val="003E5C40"/>
    <w:rsid w:val="003E5DB6"/>
    <w:rsid w:val="003E6077"/>
    <w:rsid w:val="003E6EB3"/>
    <w:rsid w:val="003F2D1A"/>
    <w:rsid w:val="004022EE"/>
    <w:rsid w:val="0041522C"/>
    <w:rsid w:val="00416B31"/>
    <w:rsid w:val="00424C9E"/>
    <w:rsid w:val="004265D6"/>
    <w:rsid w:val="00426D90"/>
    <w:rsid w:val="0043021E"/>
    <w:rsid w:val="00430F01"/>
    <w:rsid w:val="00437E1E"/>
    <w:rsid w:val="00444973"/>
    <w:rsid w:val="00444DFB"/>
    <w:rsid w:val="00462FB6"/>
    <w:rsid w:val="004653CE"/>
    <w:rsid w:val="00474625"/>
    <w:rsid w:val="0047597E"/>
    <w:rsid w:val="004779AF"/>
    <w:rsid w:val="00480D76"/>
    <w:rsid w:val="0048599D"/>
    <w:rsid w:val="00487A18"/>
    <w:rsid w:val="004910E9"/>
    <w:rsid w:val="004924B9"/>
    <w:rsid w:val="004950C8"/>
    <w:rsid w:val="004976DF"/>
    <w:rsid w:val="004A0F76"/>
    <w:rsid w:val="004A1BCB"/>
    <w:rsid w:val="004A34B1"/>
    <w:rsid w:val="004A5A92"/>
    <w:rsid w:val="004A5E17"/>
    <w:rsid w:val="004B0713"/>
    <w:rsid w:val="004B0ED6"/>
    <w:rsid w:val="004B10D0"/>
    <w:rsid w:val="004B325E"/>
    <w:rsid w:val="004B63EC"/>
    <w:rsid w:val="004B66BF"/>
    <w:rsid w:val="004C4D8B"/>
    <w:rsid w:val="004D79AA"/>
    <w:rsid w:val="004D7FE4"/>
    <w:rsid w:val="004E1A66"/>
    <w:rsid w:val="004F19F4"/>
    <w:rsid w:val="0050154E"/>
    <w:rsid w:val="00502635"/>
    <w:rsid w:val="00504C51"/>
    <w:rsid w:val="00504D22"/>
    <w:rsid w:val="0052568A"/>
    <w:rsid w:val="00531D93"/>
    <w:rsid w:val="00532A2C"/>
    <w:rsid w:val="00535FBF"/>
    <w:rsid w:val="0053720B"/>
    <w:rsid w:val="0054010B"/>
    <w:rsid w:val="005428F2"/>
    <w:rsid w:val="00545956"/>
    <w:rsid w:val="00551D56"/>
    <w:rsid w:val="00563842"/>
    <w:rsid w:val="00563BC8"/>
    <w:rsid w:val="00572AEF"/>
    <w:rsid w:val="00573BE7"/>
    <w:rsid w:val="00575EE2"/>
    <w:rsid w:val="00576C39"/>
    <w:rsid w:val="00581C48"/>
    <w:rsid w:val="005825C5"/>
    <w:rsid w:val="00584CE5"/>
    <w:rsid w:val="00584E74"/>
    <w:rsid w:val="005850F3"/>
    <w:rsid w:val="00585C8B"/>
    <w:rsid w:val="00590453"/>
    <w:rsid w:val="00591D01"/>
    <w:rsid w:val="00591DC5"/>
    <w:rsid w:val="00593A86"/>
    <w:rsid w:val="005A15E6"/>
    <w:rsid w:val="005A270F"/>
    <w:rsid w:val="005A5830"/>
    <w:rsid w:val="005B536D"/>
    <w:rsid w:val="005B78FA"/>
    <w:rsid w:val="005C2E32"/>
    <w:rsid w:val="005C76A5"/>
    <w:rsid w:val="005D07DA"/>
    <w:rsid w:val="005D37AB"/>
    <w:rsid w:val="005D4388"/>
    <w:rsid w:val="005D7ACF"/>
    <w:rsid w:val="005E394F"/>
    <w:rsid w:val="005E3D49"/>
    <w:rsid w:val="005E437A"/>
    <w:rsid w:val="005E7500"/>
    <w:rsid w:val="005F7042"/>
    <w:rsid w:val="00600AFF"/>
    <w:rsid w:val="006032FE"/>
    <w:rsid w:val="00607FEE"/>
    <w:rsid w:val="00613597"/>
    <w:rsid w:val="00615F1E"/>
    <w:rsid w:val="00616368"/>
    <w:rsid w:val="00620DFE"/>
    <w:rsid w:val="00626126"/>
    <w:rsid w:val="0063169B"/>
    <w:rsid w:val="006424A8"/>
    <w:rsid w:val="00642823"/>
    <w:rsid w:val="00646974"/>
    <w:rsid w:val="00653F10"/>
    <w:rsid w:val="00655890"/>
    <w:rsid w:val="006579C9"/>
    <w:rsid w:val="00657C73"/>
    <w:rsid w:val="00661B21"/>
    <w:rsid w:val="006641BD"/>
    <w:rsid w:val="006660B1"/>
    <w:rsid w:val="006666BE"/>
    <w:rsid w:val="0067053B"/>
    <w:rsid w:val="0067752B"/>
    <w:rsid w:val="0068012D"/>
    <w:rsid w:val="00682CCA"/>
    <w:rsid w:val="006834BD"/>
    <w:rsid w:val="00685CEE"/>
    <w:rsid w:val="0068719D"/>
    <w:rsid w:val="00692632"/>
    <w:rsid w:val="00692B85"/>
    <w:rsid w:val="00693E8B"/>
    <w:rsid w:val="00693FB8"/>
    <w:rsid w:val="006951C9"/>
    <w:rsid w:val="006966A3"/>
    <w:rsid w:val="006A0145"/>
    <w:rsid w:val="006B3710"/>
    <w:rsid w:val="006B3839"/>
    <w:rsid w:val="006C1548"/>
    <w:rsid w:val="006D0D35"/>
    <w:rsid w:val="006D29E8"/>
    <w:rsid w:val="006D46B8"/>
    <w:rsid w:val="006D4A0C"/>
    <w:rsid w:val="006D6571"/>
    <w:rsid w:val="006E0E77"/>
    <w:rsid w:val="006E2F9D"/>
    <w:rsid w:val="006E6128"/>
    <w:rsid w:val="006E689A"/>
    <w:rsid w:val="006F0BC8"/>
    <w:rsid w:val="006F6B1E"/>
    <w:rsid w:val="006F734C"/>
    <w:rsid w:val="0070028B"/>
    <w:rsid w:val="0070201D"/>
    <w:rsid w:val="00710F61"/>
    <w:rsid w:val="0071395F"/>
    <w:rsid w:val="00715452"/>
    <w:rsid w:val="007227BE"/>
    <w:rsid w:val="00722F99"/>
    <w:rsid w:val="00723721"/>
    <w:rsid w:val="00725D05"/>
    <w:rsid w:val="00725D58"/>
    <w:rsid w:val="007303DF"/>
    <w:rsid w:val="00730C56"/>
    <w:rsid w:val="0073167D"/>
    <w:rsid w:val="0073183A"/>
    <w:rsid w:val="00732335"/>
    <w:rsid w:val="00732687"/>
    <w:rsid w:val="00734335"/>
    <w:rsid w:val="00736D06"/>
    <w:rsid w:val="00737A37"/>
    <w:rsid w:val="00740085"/>
    <w:rsid w:val="007431E3"/>
    <w:rsid w:val="00746669"/>
    <w:rsid w:val="00750C62"/>
    <w:rsid w:val="007522C8"/>
    <w:rsid w:val="007555C2"/>
    <w:rsid w:val="00755AC8"/>
    <w:rsid w:val="00760670"/>
    <w:rsid w:val="00760F81"/>
    <w:rsid w:val="00770887"/>
    <w:rsid w:val="0078363F"/>
    <w:rsid w:val="0079046A"/>
    <w:rsid w:val="007958EE"/>
    <w:rsid w:val="007976F0"/>
    <w:rsid w:val="007A1B03"/>
    <w:rsid w:val="007A25A8"/>
    <w:rsid w:val="007A6613"/>
    <w:rsid w:val="007B1FFC"/>
    <w:rsid w:val="007B23CF"/>
    <w:rsid w:val="007B4D7F"/>
    <w:rsid w:val="007B7087"/>
    <w:rsid w:val="007C032A"/>
    <w:rsid w:val="007C0C3A"/>
    <w:rsid w:val="007C15B6"/>
    <w:rsid w:val="007C7F3E"/>
    <w:rsid w:val="007D4618"/>
    <w:rsid w:val="007E3803"/>
    <w:rsid w:val="007E7E24"/>
    <w:rsid w:val="007F08E2"/>
    <w:rsid w:val="007F22EF"/>
    <w:rsid w:val="008010EA"/>
    <w:rsid w:val="00803260"/>
    <w:rsid w:val="0080390E"/>
    <w:rsid w:val="00806B7B"/>
    <w:rsid w:val="00813928"/>
    <w:rsid w:val="00813E45"/>
    <w:rsid w:val="008164D3"/>
    <w:rsid w:val="0083311D"/>
    <w:rsid w:val="008340CA"/>
    <w:rsid w:val="008437B7"/>
    <w:rsid w:val="0084500E"/>
    <w:rsid w:val="00861BB2"/>
    <w:rsid w:val="008639B4"/>
    <w:rsid w:val="0087165E"/>
    <w:rsid w:val="008731E2"/>
    <w:rsid w:val="00880876"/>
    <w:rsid w:val="00882183"/>
    <w:rsid w:val="00883155"/>
    <w:rsid w:val="00890D90"/>
    <w:rsid w:val="00892F13"/>
    <w:rsid w:val="008945AC"/>
    <w:rsid w:val="008A0AD2"/>
    <w:rsid w:val="008A2F30"/>
    <w:rsid w:val="008A7954"/>
    <w:rsid w:val="008B2739"/>
    <w:rsid w:val="008B55E7"/>
    <w:rsid w:val="008B71CC"/>
    <w:rsid w:val="008C792B"/>
    <w:rsid w:val="008D3584"/>
    <w:rsid w:val="008D3820"/>
    <w:rsid w:val="008E0093"/>
    <w:rsid w:val="008E3ABF"/>
    <w:rsid w:val="008E6E0B"/>
    <w:rsid w:val="008E775D"/>
    <w:rsid w:val="008F60C7"/>
    <w:rsid w:val="0090050F"/>
    <w:rsid w:val="00905028"/>
    <w:rsid w:val="00905039"/>
    <w:rsid w:val="00906DDA"/>
    <w:rsid w:val="0091481D"/>
    <w:rsid w:val="00914B77"/>
    <w:rsid w:val="009175E7"/>
    <w:rsid w:val="00922AD9"/>
    <w:rsid w:val="00930803"/>
    <w:rsid w:val="00931DC3"/>
    <w:rsid w:val="009360AD"/>
    <w:rsid w:val="00936132"/>
    <w:rsid w:val="0093655A"/>
    <w:rsid w:val="00940787"/>
    <w:rsid w:val="00941581"/>
    <w:rsid w:val="00944593"/>
    <w:rsid w:val="00946A4E"/>
    <w:rsid w:val="00946F18"/>
    <w:rsid w:val="009474DD"/>
    <w:rsid w:val="00954CB5"/>
    <w:rsid w:val="00956966"/>
    <w:rsid w:val="00956AB1"/>
    <w:rsid w:val="009654DA"/>
    <w:rsid w:val="009672CC"/>
    <w:rsid w:val="0097455D"/>
    <w:rsid w:val="00975F28"/>
    <w:rsid w:val="00976F53"/>
    <w:rsid w:val="00981FD1"/>
    <w:rsid w:val="009826A6"/>
    <w:rsid w:val="00982AA9"/>
    <w:rsid w:val="00983754"/>
    <w:rsid w:val="00983D0B"/>
    <w:rsid w:val="00985487"/>
    <w:rsid w:val="00986108"/>
    <w:rsid w:val="009904B7"/>
    <w:rsid w:val="009A0F39"/>
    <w:rsid w:val="009A407E"/>
    <w:rsid w:val="009A7A73"/>
    <w:rsid w:val="009B1214"/>
    <w:rsid w:val="009B2A3D"/>
    <w:rsid w:val="009B3F47"/>
    <w:rsid w:val="009B45C3"/>
    <w:rsid w:val="009C6B66"/>
    <w:rsid w:val="009D25F5"/>
    <w:rsid w:val="009D4C5B"/>
    <w:rsid w:val="009E0014"/>
    <w:rsid w:val="009E0FCB"/>
    <w:rsid w:val="009E20CA"/>
    <w:rsid w:val="009E336A"/>
    <w:rsid w:val="009E7D8D"/>
    <w:rsid w:val="009E7F9C"/>
    <w:rsid w:val="009F0308"/>
    <w:rsid w:val="009F1CD6"/>
    <w:rsid w:val="009F6EE2"/>
    <w:rsid w:val="009F7C8C"/>
    <w:rsid w:val="00A010A2"/>
    <w:rsid w:val="00A01D87"/>
    <w:rsid w:val="00A02378"/>
    <w:rsid w:val="00A070C6"/>
    <w:rsid w:val="00A20A87"/>
    <w:rsid w:val="00A315FD"/>
    <w:rsid w:val="00A323D0"/>
    <w:rsid w:val="00A34AD9"/>
    <w:rsid w:val="00A3548B"/>
    <w:rsid w:val="00A3718C"/>
    <w:rsid w:val="00A40729"/>
    <w:rsid w:val="00A426A5"/>
    <w:rsid w:val="00A45E0E"/>
    <w:rsid w:val="00A50A0A"/>
    <w:rsid w:val="00A50DBE"/>
    <w:rsid w:val="00A52AF3"/>
    <w:rsid w:val="00A538EC"/>
    <w:rsid w:val="00A611DE"/>
    <w:rsid w:val="00A64910"/>
    <w:rsid w:val="00A65E79"/>
    <w:rsid w:val="00A67255"/>
    <w:rsid w:val="00A67C51"/>
    <w:rsid w:val="00A74AAF"/>
    <w:rsid w:val="00A74AB5"/>
    <w:rsid w:val="00A80A65"/>
    <w:rsid w:val="00A82E96"/>
    <w:rsid w:val="00A83D1A"/>
    <w:rsid w:val="00A87107"/>
    <w:rsid w:val="00A9392E"/>
    <w:rsid w:val="00AA3D9A"/>
    <w:rsid w:val="00AA3F03"/>
    <w:rsid w:val="00AB1846"/>
    <w:rsid w:val="00AB2933"/>
    <w:rsid w:val="00AB6C21"/>
    <w:rsid w:val="00AC2405"/>
    <w:rsid w:val="00AC4212"/>
    <w:rsid w:val="00AC6156"/>
    <w:rsid w:val="00AC6A58"/>
    <w:rsid w:val="00AD1232"/>
    <w:rsid w:val="00AD1A79"/>
    <w:rsid w:val="00AE025E"/>
    <w:rsid w:val="00AE1507"/>
    <w:rsid w:val="00AE1F88"/>
    <w:rsid w:val="00AE20A1"/>
    <w:rsid w:val="00AE5602"/>
    <w:rsid w:val="00AE6921"/>
    <w:rsid w:val="00AE7FDA"/>
    <w:rsid w:val="00AF56DC"/>
    <w:rsid w:val="00AF7BD2"/>
    <w:rsid w:val="00B019B0"/>
    <w:rsid w:val="00B01DCC"/>
    <w:rsid w:val="00B130FB"/>
    <w:rsid w:val="00B1525A"/>
    <w:rsid w:val="00B16C29"/>
    <w:rsid w:val="00B16ED3"/>
    <w:rsid w:val="00B21C57"/>
    <w:rsid w:val="00B274BF"/>
    <w:rsid w:val="00B31112"/>
    <w:rsid w:val="00B31EE9"/>
    <w:rsid w:val="00B337AF"/>
    <w:rsid w:val="00B43B19"/>
    <w:rsid w:val="00B44C32"/>
    <w:rsid w:val="00B455C6"/>
    <w:rsid w:val="00B51999"/>
    <w:rsid w:val="00B525F0"/>
    <w:rsid w:val="00B55C09"/>
    <w:rsid w:val="00B56E19"/>
    <w:rsid w:val="00B57DA6"/>
    <w:rsid w:val="00B62F51"/>
    <w:rsid w:val="00B65803"/>
    <w:rsid w:val="00B661D0"/>
    <w:rsid w:val="00B74536"/>
    <w:rsid w:val="00B80F50"/>
    <w:rsid w:val="00B8103D"/>
    <w:rsid w:val="00B82BD8"/>
    <w:rsid w:val="00B85B49"/>
    <w:rsid w:val="00B91BE4"/>
    <w:rsid w:val="00B93814"/>
    <w:rsid w:val="00B971DA"/>
    <w:rsid w:val="00BA0085"/>
    <w:rsid w:val="00BA2718"/>
    <w:rsid w:val="00BA3E6B"/>
    <w:rsid w:val="00BA51AD"/>
    <w:rsid w:val="00BB2D27"/>
    <w:rsid w:val="00BB5556"/>
    <w:rsid w:val="00BB5CB6"/>
    <w:rsid w:val="00BC2799"/>
    <w:rsid w:val="00BC310B"/>
    <w:rsid w:val="00BC3D6F"/>
    <w:rsid w:val="00BD0E2D"/>
    <w:rsid w:val="00BD240B"/>
    <w:rsid w:val="00BD4732"/>
    <w:rsid w:val="00BE2C6F"/>
    <w:rsid w:val="00BF2FF2"/>
    <w:rsid w:val="00BF46EA"/>
    <w:rsid w:val="00BF67CA"/>
    <w:rsid w:val="00C02B24"/>
    <w:rsid w:val="00C030B0"/>
    <w:rsid w:val="00C03BEF"/>
    <w:rsid w:val="00C0414A"/>
    <w:rsid w:val="00C06F49"/>
    <w:rsid w:val="00C12B8C"/>
    <w:rsid w:val="00C31477"/>
    <w:rsid w:val="00C32390"/>
    <w:rsid w:val="00C35C7B"/>
    <w:rsid w:val="00C372B5"/>
    <w:rsid w:val="00C37399"/>
    <w:rsid w:val="00C4596F"/>
    <w:rsid w:val="00C46CB9"/>
    <w:rsid w:val="00C51316"/>
    <w:rsid w:val="00C5287B"/>
    <w:rsid w:val="00C578C3"/>
    <w:rsid w:val="00C62876"/>
    <w:rsid w:val="00C64F82"/>
    <w:rsid w:val="00C67145"/>
    <w:rsid w:val="00C7334C"/>
    <w:rsid w:val="00C83209"/>
    <w:rsid w:val="00C91DD0"/>
    <w:rsid w:val="00C93FFA"/>
    <w:rsid w:val="00C964EA"/>
    <w:rsid w:val="00C967F3"/>
    <w:rsid w:val="00C97BD6"/>
    <w:rsid w:val="00CA5886"/>
    <w:rsid w:val="00CA692C"/>
    <w:rsid w:val="00CB12AF"/>
    <w:rsid w:val="00CB40DE"/>
    <w:rsid w:val="00CB61BC"/>
    <w:rsid w:val="00CB6799"/>
    <w:rsid w:val="00CB6FA4"/>
    <w:rsid w:val="00CB705E"/>
    <w:rsid w:val="00CC2384"/>
    <w:rsid w:val="00CC2CFE"/>
    <w:rsid w:val="00CD4AF4"/>
    <w:rsid w:val="00CD4E3A"/>
    <w:rsid w:val="00CD641A"/>
    <w:rsid w:val="00CD6963"/>
    <w:rsid w:val="00CE2618"/>
    <w:rsid w:val="00CE2646"/>
    <w:rsid w:val="00CE315A"/>
    <w:rsid w:val="00CE4D3D"/>
    <w:rsid w:val="00CE7788"/>
    <w:rsid w:val="00CF1F3F"/>
    <w:rsid w:val="00CF47FA"/>
    <w:rsid w:val="00CF7ACB"/>
    <w:rsid w:val="00D02433"/>
    <w:rsid w:val="00D0449C"/>
    <w:rsid w:val="00D05F6C"/>
    <w:rsid w:val="00D07621"/>
    <w:rsid w:val="00D136C5"/>
    <w:rsid w:val="00D204B6"/>
    <w:rsid w:val="00D207C9"/>
    <w:rsid w:val="00D21F5E"/>
    <w:rsid w:val="00D24CD7"/>
    <w:rsid w:val="00D254FF"/>
    <w:rsid w:val="00D25C1F"/>
    <w:rsid w:val="00D32242"/>
    <w:rsid w:val="00D32BBC"/>
    <w:rsid w:val="00D32D6E"/>
    <w:rsid w:val="00D44CBE"/>
    <w:rsid w:val="00D47DB7"/>
    <w:rsid w:val="00D47DC9"/>
    <w:rsid w:val="00D5170D"/>
    <w:rsid w:val="00D54B66"/>
    <w:rsid w:val="00D63BA2"/>
    <w:rsid w:val="00D63FE8"/>
    <w:rsid w:val="00D66AA3"/>
    <w:rsid w:val="00D66B84"/>
    <w:rsid w:val="00D75967"/>
    <w:rsid w:val="00D90FF2"/>
    <w:rsid w:val="00D91E68"/>
    <w:rsid w:val="00D93318"/>
    <w:rsid w:val="00D941F2"/>
    <w:rsid w:val="00D9494D"/>
    <w:rsid w:val="00DA0299"/>
    <w:rsid w:val="00DA321B"/>
    <w:rsid w:val="00DA4CBD"/>
    <w:rsid w:val="00DA66A5"/>
    <w:rsid w:val="00DA68A5"/>
    <w:rsid w:val="00DA7B92"/>
    <w:rsid w:val="00DB0EEC"/>
    <w:rsid w:val="00DB4A9D"/>
    <w:rsid w:val="00DB5C0D"/>
    <w:rsid w:val="00DC26ED"/>
    <w:rsid w:val="00DC61F6"/>
    <w:rsid w:val="00DC65CE"/>
    <w:rsid w:val="00DD0C9E"/>
    <w:rsid w:val="00DD170F"/>
    <w:rsid w:val="00DD4CC4"/>
    <w:rsid w:val="00DD7179"/>
    <w:rsid w:val="00DE673B"/>
    <w:rsid w:val="00DF1FBB"/>
    <w:rsid w:val="00DF7CE2"/>
    <w:rsid w:val="00E03F5A"/>
    <w:rsid w:val="00E07C64"/>
    <w:rsid w:val="00E12F17"/>
    <w:rsid w:val="00E133B7"/>
    <w:rsid w:val="00E14B28"/>
    <w:rsid w:val="00E15F38"/>
    <w:rsid w:val="00E206AB"/>
    <w:rsid w:val="00E21CE5"/>
    <w:rsid w:val="00E22902"/>
    <w:rsid w:val="00E24ED5"/>
    <w:rsid w:val="00E24F65"/>
    <w:rsid w:val="00E27D74"/>
    <w:rsid w:val="00E30639"/>
    <w:rsid w:val="00E33AA6"/>
    <w:rsid w:val="00E40CB9"/>
    <w:rsid w:val="00E44E4C"/>
    <w:rsid w:val="00E4626B"/>
    <w:rsid w:val="00E535AF"/>
    <w:rsid w:val="00E57CB6"/>
    <w:rsid w:val="00E67792"/>
    <w:rsid w:val="00E67F7B"/>
    <w:rsid w:val="00E71771"/>
    <w:rsid w:val="00E83102"/>
    <w:rsid w:val="00E94E51"/>
    <w:rsid w:val="00EA520C"/>
    <w:rsid w:val="00EA7351"/>
    <w:rsid w:val="00EB0FE7"/>
    <w:rsid w:val="00EB535B"/>
    <w:rsid w:val="00EB7ABA"/>
    <w:rsid w:val="00EC090A"/>
    <w:rsid w:val="00EC406F"/>
    <w:rsid w:val="00EC41B9"/>
    <w:rsid w:val="00ED3832"/>
    <w:rsid w:val="00ED704C"/>
    <w:rsid w:val="00ED75F3"/>
    <w:rsid w:val="00EE4561"/>
    <w:rsid w:val="00EE4CA8"/>
    <w:rsid w:val="00EE5617"/>
    <w:rsid w:val="00EF1448"/>
    <w:rsid w:val="00EF1D1C"/>
    <w:rsid w:val="00EF74C3"/>
    <w:rsid w:val="00F0254E"/>
    <w:rsid w:val="00F114B1"/>
    <w:rsid w:val="00F11E62"/>
    <w:rsid w:val="00F1209B"/>
    <w:rsid w:val="00F161FF"/>
    <w:rsid w:val="00F1650C"/>
    <w:rsid w:val="00F24366"/>
    <w:rsid w:val="00F26B78"/>
    <w:rsid w:val="00F35CFF"/>
    <w:rsid w:val="00F3606B"/>
    <w:rsid w:val="00F36893"/>
    <w:rsid w:val="00F371F4"/>
    <w:rsid w:val="00F41B0C"/>
    <w:rsid w:val="00F4428E"/>
    <w:rsid w:val="00F45450"/>
    <w:rsid w:val="00F45AB7"/>
    <w:rsid w:val="00F45D26"/>
    <w:rsid w:val="00F50FED"/>
    <w:rsid w:val="00F51FB2"/>
    <w:rsid w:val="00F60FAE"/>
    <w:rsid w:val="00F67DE9"/>
    <w:rsid w:val="00F77C77"/>
    <w:rsid w:val="00F80628"/>
    <w:rsid w:val="00F83202"/>
    <w:rsid w:val="00F83D57"/>
    <w:rsid w:val="00F85BCF"/>
    <w:rsid w:val="00F860D5"/>
    <w:rsid w:val="00F91A76"/>
    <w:rsid w:val="00FA4363"/>
    <w:rsid w:val="00FA5C55"/>
    <w:rsid w:val="00FA69A3"/>
    <w:rsid w:val="00FA71F3"/>
    <w:rsid w:val="00FB0245"/>
    <w:rsid w:val="00FB04D5"/>
    <w:rsid w:val="00FB2293"/>
    <w:rsid w:val="00FB2DF5"/>
    <w:rsid w:val="00FB4D29"/>
    <w:rsid w:val="00FB5A96"/>
    <w:rsid w:val="00FB5BCB"/>
    <w:rsid w:val="00FB5CFB"/>
    <w:rsid w:val="00FC02BB"/>
    <w:rsid w:val="00FC22A9"/>
    <w:rsid w:val="00FC2610"/>
    <w:rsid w:val="00FC3AD3"/>
    <w:rsid w:val="00FC4352"/>
    <w:rsid w:val="00FC44DD"/>
    <w:rsid w:val="00FC4D61"/>
    <w:rsid w:val="00FD26FF"/>
    <w:rsid w:val="00FD4A60"/>
    <w:rsid w:val="00FD4E62"/>
    <w:rsid w:val="00FD55DF"/>
    <w:rsid w:val="00FD775A"/>
    <w:rsid w:val="00FF0854"/>
    <w:rsid w:val="00FF2BC0"/>
    <w:rsid w:val="00FF50F9"/>
    <w:rsid w:val="00FF78E7"/>
    <w:rsid w:val="00FF7ED3"/>
    <w:rsid w:val="4ABE5234"/>
    <w:rsid w:val="5FA72C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  <w14:docId w14:val="3CEBD9BC"/>
  <w15:docId w15:val="{BA8CE24C-8991-453A-A385-4DCE3573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F68"/>
    <w:pPr>
      <w:spacing w:after="200" w:line="276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2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2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7">
    <w:name w:val="heading 7"/>
    <w:basedOn w:val="Normal"/>
    <w:next w:val="Normal"/>
    <w:link w:val="Ttulo7Char"/>
    <w:uiPriority w:val="9"/>
    <w:qFormat/>
    <w:rsid w:val="006579C9"/>
    <w:pPr>
      <w:keepNext/>
      <w:spacing w:after="0" w:line="240" w:lineRule="auto"/>
      <w:jc w:val="both"/>
      <w:outlineLvl w:val="6"/>
    </w:pPr>
    <w:rPr>
      <w:rFonts w:ascii="Arial" w:hAnsi="Arial" w:cs="Arial"/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56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96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1D1C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1D1C"/>
    <w:rPr>
      <w:sz w:val="22"/>
      <w:szCs w:val="22"/>
    </w:rPr>
  </w:style>
  <w:style w:type="table" w:styleId="Tabelacomgrade">
    <w:name w:val="Table Grid"/>
    <w:basedOn w:val="Tabelanormal"/>
    <w:uiPriority w:val="59"/>
    <w:rsid w:val="00ED383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qFormat/>
    <w:rsid w:val="005F7042"/>
    <w:pPr>
      <w:ind w:left="720"/>
      <w:contextualSpacing/>
    </w:pPr>
    <w:rPr>
      <w:rFonts w:eastAsia="Calibri"/>
      <w:lang w:eastAsia="en-US"/>
    </w:rPr>
  </w:style>
  <w:style w:type="paragraph" w:customStyle="1" w:styleId="Default">
    <w:name w:val="Default"/>
    <w:rsid w:val="00A070C6"/>
    <w:pPr>
      <w:autoSpaceDE w:val="0"/>
      <w:autoSpaceDN w:val="0"/>
      <w:adjustRightInd w:val="0"/>
    </w:pPr>
    <w:rPr>
      <w:rFonts w:ascii="Segoe UI" w:eastAsia="Calibri" w:hAnsi="Segoe UI" w:cs="Segoe UI"/>
      <w:color w:val="000000"/>
      <w:sz w:val="24"/>
      <w:szCs w:val="24"/>
    </w:rPr>
  </w:style>
  <w:style w:type="character" w:customStyle="1" w:styleId="A1">
    <w:name w:val="A1"/>
    <w:uiPriority w:val="99"/>
    <w:rsid w:val="00A070C6"/>
    <w:rPr>
      <w:color w:val="000000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070C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6A5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256A53"/>
  </w:style>
  <w:style w:type="character" w:styleId="Refdecomentrio">
    <w:name w:val="annotation reference"/>
    <w:basedOn w:val="Fontepargpadro"/>
    <w:uiPriority w:val="99"/>
    <w:semiHidden/>
    <w:unhideWhenUsed/>
    <w:rsid w:val="00AE1F8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E1F8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E1F88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E1F8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E1F88"/>
    <w:rPr>
      <w:b/>
      <w:bCs/>
    </w:rPr>
  </w:style>
  <w:style w:type="character" w:customStyle="1" w:styleId="Ttulo7Char">
    <w:name w:val="Título 7 Char"/>
    <w:basedOn w:val="Fontepargpadro"/>
    <w:link w:val="Ttulo7"/>
    <w:uiPriority w:val="9"/>
    <w:rsid w:val="006579C9"/>
    <w:rPr>
      <w:rFonts w:ascii="Arial" w:hAnsi="Arial" w:cs="Arial"/>
      <w:b/>
    </w:rPr>
  </w:style>
  <w:style w:type="paragraph" w:customStyle="1" w:styleId="Style2">
    <w:name w:val="Style 2"/>
    <w:uiPriority w:val="99"/>
    <w:rsid w:val="006579C9"/>
    <w:pPr>
      <w:widowControl w:val="0"/>
      <w:autoSpaceDE w:val="0"/>
      <w:autoSpaceDN w:val="0"/>
      <w:ind w:left="72"/>
    </w:pPr>
    <w:rPr>
      <w:rFonts w:ascii="Arial" w:hAnsi="Arial" w:cs="Arial"/>
      <w:sz w:val="18"/>
      <w:szCs w:val="18"/>
      <w:lang w:val="en-US"/>
    </w:rPr>
  </w:style>
  <w:style w:type="character" w:customStyle="1" w:styleId="CharacterStyle1">
    <w:name w:val="Character Style 1"/>
    <w:uiPriority w:val="99"/>
    <w:rsid w:val="006579C9"/>
    <w:rPr>
      <w:rFonts w:ascii="Arial" w:hAnsi="Arial" w:cs="Arial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26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26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character" w:styleId="Forte">
    <w:name w:val="Strong"/>
    <w:basedOn w:val="Fontepargpadro"/>
    <w:uiPriority w:val="22"/>
    <w:qFormat/>
    <w:rsid w:val="002E60EB"/>
    <w:rPr>
      <w:b/>
      <w:bCs/>
    </w:rPr>
  </w:style>
  <w:style w:type="character" w:styleId="nfase">
    <w:name w:val="Emphasis"/>
    <w:basedOn w:val="Fontepargpadro"/>
    <w:uiPriority w:val="20"/>
    <w:qFormat/>
    <w:rsid w:val="002E60EB"/>
    <w:rPr>
      <w:i/>
      <w:iCs/>
    </w:rPr>
  </w:style>
  <w:style w:type="paragraph" w:styleId="SemEspaamento">
    <w:name w:val="No Spacing"/>
    <w:uiPriority w:val="1"/>
    <w:qFormat/>
    <w:rsid w:val="002E60E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AAL\Documents\Oficio%20novalog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806A703EBB744FAD59CE6D77D14B5A" ma:contentTypeVersion="10" ma:contentTypeDescription="Crie um novo documento." ma:contentTypeScope="" ma:versionID="ef927219cafd37ed319e7b32a6bdb80c">
  <xsd:schema xmlns:xsd="http://www.w3.org/2001/XMLSchema" xmlns:xs="http://www.w3.org/2001/XMLSchema" xmlns:p="http://schemas.microsoft.com/office/2006/metadata/properties" xmlns:ns2="15a78f64-ca8b-401c-8f56-183c6546e7dd" xmlns:ns3="f96f5f40-2d94-45af-9bb5-12df467073e0" targetNamespace="http://schemas.microsoft.com/office/2006/metadata/properties" ma:root="true" ma:fieldsID="967715d6d8c84b376aa6cbe8b84e9ac7" ns2:_="" ns3:_="">
    <xsd:import namespace="15a78f64-ca8b-401c-8f56-183c6546e7dd"/>
    <xsd:import namespace="f96f5f40-2d94-45af-9bb5-12df46707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78f64-ca8b-401c-8f56-183c6546e7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f5f40-2d94-45af-9bb5-12df46707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C37967-E2AC-42D4-821B-20A7BA3FFC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5B4FB6-A0A5-4E80-8C29-774A812E5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78f64-ca8b-401c-8f56-183c6546e7dd"/>
    <ds:schemaRef ds:uri="f96f5f40-2d94-45af-9bb5-12df46707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CA36C6-299D-4899-B941-206EB335A650}">
  <ds:schemaRefs>
    <ds:schemaRef ds:uri="http://schemas.microsoft.com/office/2006/documentManagement/types"/>
    <ds:schemaRef ds:uri="f96f5f40-2d94-45af-9bb5-12df467073e0"/>
    <ds:schemaRef ds:uri="http://schemas.microsoft.com/office/2006/metadata/properties"/>
    <ds:schemaRef ds:uri="http://purl.org/dc/elements/1.1/"/>
    <ds:schemaRef ds:uri="http://purl.org/dc/dcmitype/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infopath/2007/PartnerControls"/>
    <ds:schemaRef ds:uri="15a78f64-ca8b-401c-8f56-183c6546e7dd"/>
  </ds:schemaRefs>
</ds:datastoreItem>
</file>

<file path=customXml/itemProps4.xml><?xml version="1.0" encoding="utf-8"?>
<ds:datastoreItem xmlns:ds="http://schemas.openxmlformats.org/officeDocument/2006/customXml" ds:itemID="{48F47F6C-537E-44C8-9AAF-F9C50A377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 novalogo</Template>
  <TotalTime>4</TotalTime>
  <Pages>3</Pages>
  <Words>318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Daniella Cardoso Lemos de Oliveira Rossiter</dc:creator>
  <cp:lastModifiedBy>Qualidade</cp:lastModifiedBy>
  <cp:revision>3</cp:revision>
  <cp:lastPrinted>2019-12-09T12:45:00Z</cp:lastPrinted>
  <dcterms:created xsi:type="dcterms:W3CDTF">2026-03-27T13:41:00Z</dcterms:created>
  <dcterms:modified xsi:type="dcterms:W3CDTF">2026-03-27T13:44:00Z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0x010100A0806A703EBB744FAD59CE6D77D14B5A</vt:lpwstr>
  </property>
</Properties>
</file>