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B58B0" w14:textId="498B6457" w:rsidR="00CF47FA" w:rsidRDefault="00CF47FA" w:rsidP="00D32242"/>
    <w:p w14:paraId="016B76F9" w14:textId="77777777" w:rsidR="006579C9" w:rsidRPr="00A127A3" w:rsidRDefault="006579C9" w:rsidP="006579C9">
      <w:pPr>
        <w:spacing w:after="0" w:line="360" w:lineRule="auto"/>
        <w:ind w:hanging="284"/>
        <w:jc w:val="both"/>
        <w:rPr>
          <w:rFonts w:asciiTheme="minorHAnsi" w:hAnsiTheme="minorHAnsi" w:cstheme="minorHAnsi"/>
        </w:rPr>
      </w:pPr>
    </w:p>
    <w:p w14:paraId="12BFE921" w14:textId="77777777" w:rsidR="006579C9" w:rsidRPr="00A127A3" w:rsidRDefault="006579C9" w:rsidP="006579C9">
      <w:pPr>
        <w:spacing w:after="0" w:line="360" w:lineRule="auto"/>
        <w:jc w:val="center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SUMÁRIO</w:t>
      </w:r>
    </w:p>
    <w:p w14:paraId="675F5314" w14:textId="77777777" w:rsidR="006579C9" w:rsidRPr="00A127A3" w:rsidRDefault="006579C9" w:rsidP="006579C9">
      <w:pPr>
        <w:spacing w:after="0" w:line="360" w:lineRule="auto"/>
        <w:jc w:val="both"/>
        <w:rPr>
          <w:rFonts w:asciiTheme="minorHAnsi" w:hAnsiTheme="minorHAnsi" w:cstheme="minorHAnsi"/>
        </w:rPr>
      </w:pPr>
    </w:p>
    <w:p w14:paraId="3A737FE4" w14:textId="45478E8C" w:rsidR="006579C9" w:rsidRPr="00A127A3" w:rsidRDefault="006579C9" w:rsidP="006579C9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APRESENTAÇÃO ...........................................................................................................................00</w:t>
      </w:r>
    </w:p>
    <w:p w14:paraId="4F032588" w14:textId="77777777" w:rsidR="006579C9" w:rsidRPr="00A127A3" w:rsidRDefault="006579C9" w:rsidP="006579C9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  <w:b/>
        </w:rPr>
        <w:t>OBJETIVOS ....................................................................................................................................00</w:t>
      </w:r>
    </w:p>
    <w:p w14:paraId="46C3ACEB" w14:textId="57C9B42F" w:rsidR="006579C9" w:rsidRPr="00A127A3" w:rsidRDefault="682CD52E" w:rsidP="682CD52E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Bidi"/>
          <w:b/>
          <w:bCs/>
        </w:rPr>
      </w:pPr>
      <w:r w:rsidRPr="682CD52E">
        <w:rPr>
          <w:rFonts w:asciiTheme="minorHAnsi" w:hAnsiTheme="minorHAnsi" w:cstheme="minorBidi"/>
          <w:b/>
          <w:bCs/>
        </w:rPr>
        <w:t>ABRANGÊNCIA .............................................................................................................................00</w:t>
      </w:r>
    </w:p>
    <w:p w14:paraId="5BCD9D65" w14:textId="551D9632" w:rsidR="006579C9" w:rsidRPr="00A127A3" w:rsidRDefault="006579C9" w:rsidP="00A127A3">
      <w:pPr>
        <w:numPr>
          <w:ilvl w:val="0"/>
          <w:numId w:val="12"/>
        </w:numPr>
        <w:spacing w:after="0" w:line="360" w:lineRule="auto"/>
        <w:ind w:left="0" w:hanging="360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  <w:b/>
        </w:rPr>
        <w:t xml:space="preserve">CRITÉRIOS DE </w:t>
      </w:r>
      <w:r w:rsidR="00BB2D27" w:rsidRPr="00A127A3">
        <w:rPr>
          <w:rFonts w:asciiTheme="minorHAnsi" w:hAnsiTheme="minorHAnsi" w:cstheme="minorHAnsi"/>
          <w:b/>
        </w:rPr>
        <w:t>I</w:t>
      </w:r>
      <w:r w:rsidRPr="00A127A3">
        <w:rPr>
          <w:rFonts w:asciiTheme="minorHAnsi" w:hAnsiTheme="minorHAnsi" w:cstheme="minorHAnsi"/>
          <w:b/>
        </w:rPr>
        <w:t>NCLUSÃO/EXCLUSÃO</w:t>
      </w:r>
      <w:r w:rsidR="00BB2D27" w:rsidRPr="00A127A3">
        <w:rPr>
          <w:rFonts w:asciiTheme="minorHAnsi" w:hAnsiTheme="minorHAnsi" w:cstheme="minorHAnsi"/>
          <w:b/>
        </w:rPr>
        <w:t>* ...........</w:t>
      </w:r>
      <w:r w:rsidRPr="00A127A3">
        <w:rPr>
          <w:rFonts w:asciiTheme="minorHAnsi" w:hAnsiTheme="minorHAnsi" w:cstheme="minorHAnsi"/>
          <w:b/>
        </w:rPr>
        <w:t>.............................................</w:t>
      </w:r>
      <w:r w:rsidR="00A127A3">
        <w:rPr>
          <w:rFonts w:asciiTheme="minorHAnsi" w:hAnsiTheme="minorHAnsi" w:cstheme="minorHAnsi"/>
          <w:b/>
        </w:rPr>
        <w:t>.......</w:t>
      </w:r>
      <w:r w:rsidRPr="00A127A3">
        <w:rPr>
          <w:rFonts w:asciiTheme="minorHAnsi" w:hAnsiTheme="minorHAnsi" w:cstheme="minorHAnsi"/>
          <w:b/>
        </w:rPr>
        <w:t>............................00</w:t>
      </w:r>
    </w:p>
    <w:p w14:paraId="7A1C065A" w14:textId="08DC677A" w:rsidR="006579C9" w:rsidRPr="00A127A3" w:rsidRDefault="00A127A3" w:rsidP="006579C9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COMPETÊNCIAS    .................</w:t>
      </w:r>
      <w:r w:rsidR="006579C9" w:rsidRPr="00A127A3">
        <w:rPr>
          <w:rFonts w:asciiTheme="minorHAnsi" w:hAnsiTheme="minorHAnsi" w:cstheme="minorHAnsi"/>
          <w:b/>
        </w:rPr>
        <w:t>............................................................................</w:t>
      </w:r>
      <w:r>
        <w:rPr>
          <w:rFonts w:asciiTheme="minorHAnsi" w:hAnsiTheme="minorHAnsi" w:cstheme="minorHAnsi"/>
          <w:b/>
        </w:rPr>
        <w:t>......</w:t>
      </w:r>
      <w:r w:rsidR="006579C9" w:rsidRPr="00A127A3">
        <w:rPr>
          <w:rFonts w:asciiTheme="minorHAnsi" w:hAnsiTheme="minorHAnsi" w:cstheme="minorHAnsi"/>
          <w:b/>
        </w:rPr>
        <w:t>......................00</w:t>
      </w:r>
    </w:p>
    <w:p w14:paraId="202CA2A8" w14:textId="1EA82A17" w:rsidR="006579C9" w:rsidRPr="00A127A3" w:rsidRDefault="7E892E6C" w:rsidP="7E892E6C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Bidi"/>
        </w:rPr>
      </w:pPr>
      <w:r w:rsidRPr="7E892E6C">
        <w:rPr>
          <w:rFonts w:asciiTheme="minorHAnsi" w:hAnsiTheme="minorHAnsi" w:cstheme="minorBidi"/>
          <w:b/>
          <w:bCs/>
        </w:rPr>
        <w:t>FLUXOGRAMAS.............................................................................................................................00</w:t>
      </w:r>
    </w:p>
    <w:p w14:paraId="6B68D986" w14:textId="2FE6936F" w:rsidR="006579C9" w:rsidRPr="00A127A3" w:rsidRDefault="00A127A3" w:rsidP="006579C9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DISPOSIÇÕES GERAIS ............................</w:t>
      </w:r>
      <w:r w:rsidR="006579C9" w:rsidRPr="00A127A3">
        <w:rPr>
          <w:rFonts w:asciiTheme="minorHAnsi" w:hAnsiTheme="minorHAnsi" w:cstheme="minorHAnsi"/>
          <w:b/>
        </w:rPr>
        <w:t>..................................................................</w:t>
      </w:r>
      <w:r>
        <w:rPr>
          <w:rFonts w:asciiTheme="minorHAnsi" w:hAnsiTheme="minorHAnsi" w:cstheme="minorHAnsi"/>
          <w:b/>
        </w:rPr>
        <w:t>........</w:t>
      </w:r>
      <w:r w:rsidR="006579C9" w:rsidRPr="00A127A3">
        <w:rPr>
          <w:rFonts w:asciiTheme="minorHAnsi" w:hAnsiTheme="minorHAnsi" w:cstheme="minorHAnsi"/>
          <w:b/>
        </w:rPr>
        <w:t>..............00</w:t>
      </w:r>
    </w:p>
    <w:p w14:paraId="306DE95C" w14:textId="39A0A59B" w:rsidR="006579C9" w:rsidRPr="00A127A3" w:rsidRDefault="006579C9" w:rsidP="006579C9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  <w:b/>
        </w:rPr>
        <w:t>RESULTADOS ESPERADOS................................................................................................</w:t>
      </w:r>
      <w:r w:rsidR="00A127A3">
        <w:rPr>
          <w:rFonts w:asciiTheme="minorHAnsi" w:hAnsiTheme="minorHAnsi" w:cstheme="minorHAnsi"/>
          <w:b/>
        </w:rPr>
        <w:t>.....</w:t>
      </w:r>
      <w:r w:rsidRPr="00A127A3">
        <w:rPr>
          <w:rFonts w:asciiTheme="minorHAnsi" w:hAnsiTheme="minorHAnsi" w:cstheme="minorHAnsi"/>
          <w:b/>
        </w:rPr>
        <w:t>.........00</w:t>
      </w:r>
    </w:p>
    <w:p w14:paraId="039E35AF" w14:textId="3087876B" w:rsidR="006579C9" w:rsidRPr="00A127A3" w:rsidRDefault="00A127A3" w:rsidP="006579C9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INFORMAÇÕES ADICIONAIS .....</w:t>
      </w:r>
      <w:r w:rsidR="006579C9" w:rsidRPr="00A127A3">
        <w:rPr>
          <w:rFonts w:asciiTheme="minorHAnsi" w:hAnsiTheme="minorHAnsi" w:cstheme="minorHAnsi"/>
          <w:b/>
        </w:rPr>
        <w:t>............................................................................................</w:t>
      </w:r>
      <w:r>
        <w:rPr>
          <w:rFonts w:asciiTheme="minorHAnsi" w:hAnsiTheme="minorHAnsi" w:cstheme="minorHAnsi"/>
          <w:b/>
        </w:rPr>
        <w:t>....</w:t>
      </w:r>
      <w:r w:rsidR="006579C9" w:rsidRPr="00A127A3">
        <w:rPr>
          <w:rFonts w:asciiTheme="minorHAnsi" w:hAnsiTheme="minorHAnsi" w:cstheme="minorHAnsi"/>
          <w:b/>
        </w:rPr>
        <w:t>.....00</w:t>
      </w:r>
    </w:p>
    <w:p w14:paraId="5A62EB29" w14:textId="0F6C99C5" w:rsidR="00A127A3" w:rsidRPr="00A127A3" w:rsidRDefault="00A127A3" w:rsidP="006579C9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HISTÓRICO DE REVISÕES</w:t>
      </w:r>
      <w:r>
        <w:rPr>
          <w:rFonts w:asciiTheme="minorHAnsi" w:hAnsiTheme="minorHAnsi" w:cstheme="minorHAnsi"/>
          <w:b/>
        </w:rPr>
        <w:t xml:space="preserve"> ...............................................................................................................00</w:t>
      </w:r>
    </w:p>
    <w:p w14:paraId="677E2415" w14:textId="15405564" w:rsidR="006579C9" w:rsidRPr="00A127A3" w:rsidRDefault="00583A5E" w:rsidP="006579C9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REFERÊNCIA BIBLIOGRÁFICA </w:t>
      </w:r>
      <w:r w:rsidR="006579C9" w:rsidRPr="00A127A3">
        <w:rPr>
          <w:rFonts w:asciiTheme="minorHAnsi" w:hAnsiTheme="minorHAnsi" w:cstheme="minorHAnsi"/>
          <w:b/>
        </w:rPr>
        <w:t>...................................................................................................</w:t>
      </w:r>
      <w:r w:rsidR="00A127A3">
        <w:rPr>
          <w:rFonts w:asciiTheme="minorHAnsi" w:hAnsiTheme="minorHAnsi" w:cstheme="minorHAnsi"/>
          <w:b/>
        </w:rPr>
        <w:t>...</w:t>
      </w:r>
      <w:r w:rsidR="006579C9" w:rsidRPr="00A127A3">
        <w:rPr>
          <w:rFonts w:asciiTheme="minorHAnsi" w:hAnsiTheme="minorHAnsi" w:cstheme="minorHAnsi"/>
          <w:b/>
        </w:rPr>
        <w:t>...00</w:t>
      </w:r>
    </w:p>
    <w:p w14:paraId="6D3B2B98" w14:textId="77777777" w:rsidR="006579C9" w:rsidRPr="00A127A3" w:rsidRDefault="006579C9" w:rsidP="006579C9">
      <w:pPr>
        <w:numPr>
          <w:ilvl w:val="0"/>
          <w:numId w:val="12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  <w:b/>
        </w:rPr>
        <w:t>ANEXOS .........................................................................................................................................00</w:t>
      </w:r>
    </w:p>
    <w:p w14:paraId="12044AA0" w14:textId="77777777" w:rsidR="006579C9" w:rsidRPr="00A127A3" w:rsidRDefault="006579C9" w:rsidP="006579C9">
      <w:pPr>
        <w:spacing w:after="0" w:line="360" w:lineRule="auto"/>
        <w:jc w:val="both"/>
        <w:rPr>
          <w:rFonts w:asciiTheme="minorHAnsi" w:hAnsiTheme="minorHAnsi" w:cstheme="minorHAnsi"/>
        </w:rPr>
      </w:pPr>
    </w:p>
    <w:p w14:paraId="49AF9EE3" w14:textId="77777777" w:rsidR="006579C9" w:rsidRPr="003C2B5B" w:rsidRDefault="006579C9" w:rsidP="006579C9">
      <w:pPr>
        <w:spacing w:after="0" w:line="360" w:lineRule="auto"/>
        <w:jc w:val="both"/>
        <w:rPr>
          <w:rFonts w:ascii="Arial" w:hAnsi="Arial" w:cs="Arial"/>
          <w:b/>
        </w:rPr>
      </w:pPr>
    </w:p>
    <w:p w14:paraId="716F3E3B" w14:textId="77777777" w:rsidR="006579C9" w:rsidRPr="003C2B5B" w:rsidRDefault="006579C9" w:rsidP="006579C9">
      <w:pPr>
        <w:spacing w:after="0" w:line="360" w:lineRule="auto"/>
        <w:jc w:val="both"/>
        <w:rPr>
          <w:rFonts w:ascii="Arial" w:hAnsi="Arial" w:cs="Arial"/>
          <w:b/>
        </w:rPr>
      </w:pPr>
    </w:p>
    <w:p w14:paraId="53B3607B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2389430D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63DE0091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56C8B961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6D7C9DFF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60C61EB8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2B956604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1D7773E2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448E6DA5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271133E7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0AA56312" w14:textId="77777777" w:rsidR="006579C9" w:rsidRDefault="006579C9" w:rsidP="006579C9">
      <w:pPr>
        <w:spacing w:after="0" w:line="259" w:lineRule="auto"/>
        <w:ind w:left="426"/>
        <w:rPr>
          <w:b/>
        </w:rPr>
      </w:pPr>
    </w:p>
    <w:p w14:paraId="05D66556" w14:textId="06A5E42D" w:rsidR="006579C9" w:rsidRDefault="006579C9" w:rsidP="006579C9">
      <w:pPr>
        <w:tabs>
          <w:tab w:val="left" w:pos="1490"/>
        </w:tabs>
        <w:spacing w:after="0" w:line="259" w:lineRule="auto"/>
        <w:ind w:left="426"/>
        <w:rPr>
          <w:b/>
        </w:rPr>
      </w:pPr>
      <w:r>
        <w:rPr>
          <w:b/>
        </w:rPr>
        <w:tab/>
      </w:r>
    </w:p>
    <w:p w14:paraId="252F4FF1" w14:textId="77777777" w:rsidR="006579C9" w:rsidRDefault="006579C9" w:rsidP="006579C9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231A8FDE" w14:textId="77777777" w:rsidR="006579C9" w:rsidRDefault="006579C9" w:rsidP="006579C9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4D0DFDC8" w14:textId="77777777" w:rsidR="006579C9" w:rsidRDefault="006579C9" w:rsidP="006579C9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2CCDBC19" w14:textId="77777777" w:rsidR="006579C9" w:rsidRDefault="006579C9" w:rsidP="006579C9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6BB5C7C6" w14:textId="77777777" w:rsidR="006579C9" w:rsidRDefault="006579C9" w:rsidP="006579C9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37BDD5B7" w14:textId="77777777" w:rsidR="006579C9" w:rsidRDefault="006579C9" w:rsidP="006579C9">
      <w:pPr>
        <w:tabs>
          <w:tab w:val="left" w:pos="1490"/>
        </w:tabs>
        <w:spacing w:after="0" w:line="259" w:lineRule="auto"/>
        <w:ind w:left="426"/>
        <w:rPr>
          <w:b/>
        </w:rPr>
      </w:pPr>
    </w:p>
    <w:p w14:paraId="06003D00" w14:textId="77777777" w:rsidR="006579C9" w:rsidRDefault="006579C9" w:rsidP="006579C9">
      <w:pPr>
        <w:spacing w:after="0" w:line="259" w:lineRule="auto"/>
        <w:rPr>
          <w:b/>
        </w:rPr>
      </w:pPr>
    </w:p>
    <w:p w14:paraId="5B90DDB8" w14:textId="7412FB28" w:rsidR="00BB2D27" w:rsidRPr="00A127A3" w:rsidRDefault="00BB2D27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APRESENTAÇÃO</w:t>
      </w:r>
    </w:p>
    <w:p w14:paraId="368DAC2D" w14:textId="29F44D59" w:rsidR="00BB2D27" w:rsidRPr="00A127A3" w:rsidRDefault="00BB2D27" w:rsidP="00BB2D27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</w:rPr>
        <w:t>Descrever uma introdução sobre o tema.</w:t>
      </w:r>
    </w:p>
    <w:p w14:paraId="173A324F" w14:textId="77777777" w:rsidR="00BB2D27" w:rsidRPr="00A127A3" w:rsidRDefault="00BB2D27" w:rsidP="00BB2D27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</w:rPr>
      </w:pPr>
    </w:p>
    <w:p w14:paraId="5230E431" w14:textId="1C480908" w:rsidR="006579C9" w:rsidRPr="00A127A3" w:rsidRDefault="006579C9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OBJETIVO</w:t>
      </w:r>
      <w:r w:rsidR="00BB2D27" w:rsidRPr="00A127A3">
        <w:rPr>
          <w:rFonts w:asciiTheme="minorHAnsi" w:hAnsiTheme="minorHAnsi" w:cstheme="minorHAnsi"/>
          <w:b/>
        </w:rPr>
        <w:t>S</w:t>
      </w:r>
    </w:p>
    <w:p w14:paraId="38AF18AC" w14:textId="77777777" w:rsidR="006579C9" w:rsidRPr="00A127A3" w:rsidRDefault="006579C9" w:rsidP="006579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r w:rsidRPr="00A127A3">
        <w:rPr>
          <w:rFonts w:asciiTheme="minorHAnsi" w:hAnsiTheme="minorHAnsi" w:cstheme="minorHAnsi"/>
          <w:bCs/>
        </w:rPr>
        <w:t>Descrever a finalidade do protocolo (o porquê de existir?)</w:t>
      </w:r>
    </w:p>
    <w:p w14:paraId="30525567" w14:textId="77777777" w:rsidR="006579C9" w:rsidRPr="00A127A3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61A31EDE" w14:textId="7FC5B651" w:rsidR="006579C9" w:rsidRPr="00A127A3" w:rsidRDefault="00BB2D27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ABRANGÊNCIA</w:t>
      </w:r>
    </w:p>
    <w:p w14:paraId="49E40B4E" w14:textId="4CE065EA" w:rsidR="006579C9" w:rsidRPr="00A127A3" w:rsidRDefault="00BB2D27" w:rsidP="006579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bookmarkStart w:id="0" w:name="_Hlk67929590"/>
      <w:r w:rsidRPr="00A127A3">
        <w:rPr>
          <w:rFonts w:asciiTheme="minorHAnsi" w:hAnsiTheme="minorHAnsi" w:cstheme="minorHAnsi"/>
          <w:bCs/>
        </w:rPr>
        <w:t xml:space="preserve">Descrever em </w:t>
      </w:r>
      <w:r w:rsidR="00906DDA" w:rsidRPr="00A127A3">
        <w:rPr>
          <w:rFonts w:asciiTheme="minorHAnsi" w:hAnsiTheme="minorHAnsi" w:cstheme="minorHAnsi"/>
          <w:bCs/>
        </w:rPr>
        <w:t>quais setores o documento é válido.</w:t>
      </w:r>
    </w:p>
    <w:bookmarkEnd w:id="0"/>
    <w:p w14:paraId="4C929550" w14:textId="77777777" w:rsidR="006579C9" w:rsidRPr="00A127A3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2E770012" w14:textId="0C10D9C1" w:rsidR="006579C9" w:rsidRPr="00A127A3" w:rsidRDefault="006579C9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CRITÉ</w:t>
      </w:r>
      <w:r w:rsidR="00906DDA" w:rsidRPr="00A127A3">
        <w:rPr>
          <w:rFonts w:asciiTheme="minorHAnsi" w:hAnsiTheme="minorHAnsi" w:cstheme="minorHAnsi"/>
          <w:b/>
        </w:rPr>
        <w:t>RIOS DE INCLUSÃO E EXCLUSÃO</w:t>
      </w:r>
    </w:p>
    <w:p w14:paraId="264A7C7F" w14:textId="755825D4" w:rsidR="006579C9" w:rsidRPr="00A127A3" w:rsidRDefault="006579C9" w:rsidP="006579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r w:rsidRPr="00A127A3">
        <w:rPr>
          <w:rFonts w:asciiTheme="minorHAnsi" w:hAnsiTheme="minorHAnsi" w:cstheme="minorHAnsi"/>
          <w:bCs/>
        </w:rPr>
        <w:t>Em quais paciente/condições se aplica</w:t>
      </w:r>
      <w:r w:rsidR="00906DDA" w:rsidRPr="00A127A3">
        <w:rPr>
          <w:rFonts w:asciiTheme="minorHAnsi" w:hAnsiTheme="minorHAnsi" w:cstheme="minorHAnsi"/>
          <w:bCs/>
        </w:rPr>
        <w:t xml:space="preserve"> ou não se aplica </w:t>
      </w:r>
      <w:r w:rsidRPr="00A127A3">
        <w:rPr>
          <w:rFonts w:asciiTheme="minorHAnsi" w:hAnsiTheme="minorHAnsi" w:cstheme="minorHAnsi"/>
          <w:bCs/>
        </w:rPr>
        <w:t>o protocolo</w:t>
      </w:r>
    </w:p>
    <w:p w14:paraId="1296D255" w14:textId="77777777" w:rsidR="006579C9" w:rsidRPr="00A127A3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3F0FB137" w14:textId="703A4B69" w:rsidR="006579C9" w:rsidRPr="00A127A3" w:rsidRDefault="00A127A3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COMPETÊNCIAS</w:t>
      </w:r>
    </w:p>
    <w:p w14:paraId="580E5682" w14:textId="77777777" w:rsidR="006579C9" w:rsidRPr="00A127A3" w:rsidRDefault="006579C9" w:rsidP="006579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r w:rsidRPr="00A127A3">
        <w:rPr>
          <w:rFonts w:asciiTheme="minorHAnsi" w:hAnsiTheme="minorHAnsi" w:cstheme="minorHAnsi"/>
          <w:bCs/>
        </w:rPr>
        <w:t>Descrever as atuações de cada profissional</w:t>
      </w:r>
    </w:p>
    <w:p w14:paraId="391996AA" w14:textId="77777777" w:rsidR="006579C9" w:rsidRPr="00A127A3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25B5BEA4" w14:textId="1AB5B266" w:rsidR="006579C9" w:rsidRDefault="00A127A3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DISPOSIÇÕES GERAIS</w:t>
      </w:r>
    </w:p>
    <w:p w14:paraId="7D830D8E" w14:textId="153441F4" w:rsidR="00A127A3" w:rsidRPr="00A127A3" w:rsidRDefault="00A127A3" w:rsidP="00A127A3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Descrever as etapas do processo.</w:t>
      </w:r>
    </w:p>
    <w:p w14:paraId="111781F9" w14:textId="77777777" w:rsidR="00A127A3" w:rsidRDefault="00A127A3" w:rsidP="00A127A3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</w:rPr>
      </w:pPr>
    </w:p>
    <w:p w14:paraId="06F6C775" w14:textId="0614491A" w:rsidR="00A127A3" w:rsidRPr="00A127A3" w:rsidRDefault="00A127A3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FLUXOGRAMA</w:t>
      </w:r>
    </w:p>
    <w:p w14:paraId="485F6CF9" w14:textId="67805EAC" w:rsidR="006579C9" w:rsidRPr="00A127A3" w:rsidRDefault="006579C9" w:rsidP="006579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r w:rsidRPr="00A127A3">
        <w:rPr>
          <w:rFonts w:asciiTheme="minorHAnsi" w:hAnsiTheme="minorHAnsi" w:cstheme="minorHAnsi"/>
          <w:bCs/>
        </w:rPr>
        <w:t xml:space="preserve">Desenhar </w:t>
      </w:r>
      <w:r w:rsidR="00A127A3">
        <w:rPr>
          <w:rFonts w:asciiTheme="minorHAnsi" w:hAnsiTheme="minorHAnsi" w:cstheme="minorHAnsi"/>
          <w:bCs/>
        </w:rPr>
        <w:t>o fluxo do processo.</w:t>
      </w:r>
    </w:p>
    <w:p w14:paraId="0FE46CAB" w14:textId="77777777" w:rsidR="006579C9" w:rsidRPr="00A127A3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41DBE91C" w14:textId="2DBD0484" w:rsidR="006579C9" w:rsidRPr="00A127A3" w:rsidRDefault="006579C9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RESULTADO</w:t>
      </w:r>
      <w:r w:rsidR="00A127A3">
        <w:rPr>
          <w:rFonts w:asciiTheme="minorHAnsi" w:hAnsiTheme="minorHAnsi" w:cstheme="minorHAnsi"/>
          <w:b/>
        </w:rPr>
        <w:t>S</w:t>
      </w:r>
      <w:r w:rsidRPr="00A127A3">
        <w:rPr>
          <w:rFonts w:asciiTheme="minorHAnsi" w:hAnsiTheme="minorHAnsi" w:cstheme="minorHAnsi"/>
          <w:b/>
        </w:rPr>
        <w:t xml:space="preserve"> ESPERADO</w:t>
      </w:r>
      <w:r w:rsidR="00A127A3">
        <w:rPr>
          <w:rFonts w:asciiTheme="minorHAnsi" w:hAnsiTheme="minorHAnsi" w:cstheme="minorHAnsi"/>
          <w:b/>
        </w:rPr>
        <w:t>S</w:t>
      </w:r>
    </w:p>
    <w:p w14:paraId="2C8AB06A" w14:textId="77777777" w:rsidR="006579C9" w:rsidRPr="00A127A3" w:rsidRDefault="006579C9" w:rsidP="006579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Cs/>
        </w:rPr>
      </w:pPr>
      <w:r w:rsidRPr="00A127A3">
        <w:rPr>
          <w:rFonts w:asciiTheme="minorHAnsi" w:hAnsiTheme="minorHAnsi" w:cstheme="minorHAnsi"/>
          <w:bCs/>
        </w:rPr>
        <w:t>Definição de indicadores com meta definidas. (indicador por resultado)</w:t>
      </w:r>
    </w:p>
    <w:p w14:paraId="5F9E92CB" w14:textId="77777777" w:rsidR="006579C9" w:rsidRPr="00A127A3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6172701A" w14:textId="233A82D9" w:rsidR="006579C9" w:rsidRPr="00A127A3" w:rsidRDefault="00A127A3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INFORMAÇÕES ADICIONAIS</w:t>
      </w:r>
    </w:p>
    <w:p w14:paraId="371CA040" w14:textId="77777777" w:rsidR="006579C9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5CA1B0EB" w14:textId="77777777" w:rsidR="00583A5E" w:rsidRPr="00A127A3" w:rsidRDefault="00583A5E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Cs/>
        </w:rPr>
      </w:pPr>
    </w:p>
    <w:p w14:paraId="33E2D337" w14:textId="1D34FF9A" w:rsidR="00906DDA" w:rsidRDefault="00906DDA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HISTÓRICO DE REVISÕES</w:t>
      </w:r>
    </w:p>
    <w:p w14:paraId="0C5E2216" w14:textId="77777777" w:rsidR="00583A5E" w:rsidRDefault="00583A5E" w:rsidP="00583A5E">
      <w:pPr>
        <w:pStyle w:val="PargrafodaLista"/>
        <w:rPr>
          <w:rFonts w:asciiTheme="minorHAnsi" w:hAnsiTheme="minorHAnsi" w:cstheme="minorHAnsi"/>
          <w:b/>
        </w:rPr>
      </w:pPr>
    </w:p>
    <w:p w14:paraId="4C90733C" w14:textId="77777777" w:rsidR="00583A5E" w:rsidRPr="00583A5E" w:rsidRDefault="00583A5E" w:rsidP="00583A5E">
      <w:pPr>
        <w:pStyle w:val="PargrafodaLista"/>
        <w:rPr>
          <w:rFonts w:asciiTheme="minorHAnsi" w:hAnsiTheme="minorHAnsi" w:cstheme="minorHAnsi"/>
          <w:b/>
        </w:rPr>
      </w:pPr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1134"/>
        <w:gridCol w:w="3402"/>
        <w:gridCol w:w="1984"/>
        <w:gridCol w:w="2228"/>
      </w:tblGrid>
      <w:tr w:rsidR="00583A5E" w:rsidRPr="002E3E4C" w14:paraId="7EEA56E1" w14:textId="77777777" w:rsidTr="00FE6CB0">
        <w:trPr>
          <w:trHeight w:val="332"/>
          <w:jc w:val="center"/>
        </w:trPr>
        <w:tc>
          <w:tcPr>
            <w:tcW w:w="9736" w:type="dxa"/>
            <w:gridSpan w:val="5"/>
            <w:shd w:val="clear" w:color="auto" w:fill="C4BC96" w:themeFill="background2" w:themeFillShade="BF"/>
          </w:tcPr>
          <w:p w14:paraId="6F7F3A3E" w14:textId="77777777" w:rsidR="00583A5E" w:rsidRPr="002E3E4C" w:rsidRDefault="00583A5E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HISTÓRICO DE REVISÕES</w:t>
            </w:r>
          </w:p>
        </w:tc>
      </w:tr>
      <w:tr w:rsidR="00583A5E" w:rsidRPr="002E3E4C" w14:paraId="32B014D7" w14:textId="77777777" w:rsidTr="00FE6CB0">
        <w:trPr>
          <w:trHeight w:val="368"/>
          <w:jc w:val="center"/>
        </w:trPr>
        <w:tc>
          <w:tcPr>
            <w:tcW w:w="988" w:type="dxa"/>
            <w:shd w:val="clear" w:color="auto" w:fill="DDD9C3" w:themeFill="background2" w:themeFillShade="E6"/>
          </w:tcPr>
          <w:p w14:paraId="7F13E767" w14:textId="77777777" w:rsidR="00583A5E" w:rsidRPr="002E3E4C" w:rsidRDefault="00583A5E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DDD9C3" w:themeFill="background2" w:themeFillShade="E6"/>
          </w:tcPr>
          <w:p w14:paraId="39A14963" w14:textId="77777777" w:rsidR="00583A5E" w:rsidRPr="002E3E4C" w:rsidRDefault="00583A5E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DATA DA REVISÃO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bottom"/>
          </w:tcPr>
          <w:p w14:paraId="7B893540" w14:textId="77777777" w:rsidR="00583A5E" w:rsidRPr="002E3E4C" w:rsidRDefault="00583A5E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CONTROLE DAS ALTERAÇÕES</w:t>
            </w:r>
          </w:p>
        </w:tc>
        <w:tc>
          <w:tcPr>
            <w:tcW w:w="1984" w:type="dxa"/>
            <w:shd w:val="clear" w:color="auto" w:fill="DDD9C3" w:themeFill="background2" w:themeFillShade="E6"/>
            <w:vAlign w:val="bottom"/>
          </w:tcPr>
          <w:p w14:paraId="59CCD3BB" w14:textId="77777777" w:rsidR="00583A5E" w:rsidRPr="002E3E4C" w:rsidRDefault="00583A5E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ELABORAÇÃO</w:t>
            </w:r>
          </w:p>
        </w:tc>
        <w:tc>
          <w:tcPr>
            <w:tcW w:w="2228" w:type="dxa"/>
            <w:shd w:val="clear" w:color="auto" w:fill="DDD9C3" w:themeFill="background2" w:themeFillShade="E6"/>
          </w:tcPr>
          <w:p w14:paraId="21E393F6" w14:textId="77777777" w:rsidR="00583A5E" w:rsidRPr="002E3E4C" w:rsidRDefault="00583A5E" w:rsidP="00FE6CB0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E3E4C">
              <w:rPr>
                <w:rFonts w:asciiTheme="minorHAnsi" w:hAnsiTheme="minorHAnsi" w:cstheme="minorHAnsi"/>
                <w:b/>
                <w:sz w:val="20"/>
                <w:szCs w:val="20"/>
              </w:rPr>
              <w:t>APROVAÇÃO</w:t>
            </w:r>
          </w:p>
        </w:tc>
      </w:tr>
      <w:tr w:rsidR="00583A5E" w:rsidRPr="002E3E4C" w14:paraId="0BF83831" w14:textId="77777777" w:rsidTr="00FE6CB0">
        <w:trPr>
          <w:trHeight w:val="522"/>
          <w:jc w:val="center"/>
        </w:trPr>
        <w:tc>
          <w:tcPr>
            <w:tcW w:w="988" w:type="dxa"/>
          </w:tcPr>
          <w:p w14:paraId="281C5918" w14:textId="77777777" w:rsidR="00583A5E" w:rsidRPr="002E3E4C" w:rsidRDefault="00583A5E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92B127" w14:textId="77777777" w:rsidR="00583A5E" w:rsidRPr="002E3E4C" w:rsidRDefault="00583A5E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02" w:type="dxa"/>
            <w:vAlign w:val="bottom"/>
          </w:tcPr>
          <w:p w14:paraId="30A3114A" w14:textId="77777777" w:rsidR="00583A5E" w:rsidRPr="002E3E4C" w:rsidRDefault="00583A5E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7ADB21D7" w14:textId="77777777" w:rsidR="00583A5E" w:rsidRPr="002E3E4C" w:rsidRDefault="00583A5E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28" w:type="dxa"/>
          </w:tcPr>
          <w:p w14:paraId="43AE2CC4" w14:textId="77777777" w:rsidR="00583A5E" w:rsidRPr="002E3E4C" w:rsidRDefault="00583A5E" w:rsidP="00FE6CB0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E826B61" w14:textId="77777777" w:rsidR="00583A5E" w:rsidRPr="00A127A3" w:rsidRDefault="00583A5E" w:rsidP="00583A5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</w:rPr>
      </w:pPr>
    </w:p>
    <w:p w14:paraId="08F859E8" w14:textId="77777777" w:rsidR="00906DDA" w:rsidRPr="00A127A3" w:rsidRDefault="00906DDA" w:rsidP="00906DDA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Theme="minorHAnsi" w:hAnsiTheme="minorHAnsi" w:cstheme="minorHAnsi"/>
          <w:b/>
        </w:rPr>
      </w:pPr>
    </w:p>
    <w:p w14:paraId="603C8207" w14:textId="1D67A9C6" w:rsidR="006579C9" w:rsidRPr="00A127A3" w:rsidRDefault="00583A5E" w:rsidP="006579C9">
      <w:pPr>
        <w:pStyle w:val="PargrafodaLista"/>
        <w:numPr>
          <w:ilvl w:val="0"/>
          <w:numId w:val="13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REFERÊNCIA BIBLIOGRÁFICA</w:t>
      </w:r>
    </w:p>
    <w:p w14:paraId="0C552B06" w14:textId="77777777" w:rsidR="006579C9" w:rsidRPr="00A127A3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  <w:b/>
        </w:rPr>
      </w:pPr>
      <w:bookmarkStart w:id="1" w:name="_Hlk67929458"/>
    </w:p>
    <w:p w14:paraId="3A604EE9" w14:textId="60189BAB" w:rsidR="006579C9" w:rsidRPr="00A127A3" w:rsidRDefault="006579C9" w:rsidP="006579C9">
      <w:pPr>
        <w:pStyle w:val="PargrafodaLista"/>
        <w:numPr>
          <w:ilvl w:val="0"/>
          <w:numId w:val="13"/>
        </w:numPr>
        <w:tabs>
          <w:tab w:val="left" w:pos="426"/>
        </w:tabs>
        <w:spacing w:after="0" w:line="360" w:lineRule="auto"/>
        <w:ind w:left="0" w:firstLine="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ANEXO</w:t>
      </w:r>
      <w:r w:rsidR="00583A5E">
        <w:rPr>
          <w:rFonts w:asciiTheme="minorHAnsi" w:hAnsiTheme="minorHAnsi" w:cstheme="minorHAnsi"/>
          <w:b/>
        </w:rPr>
        <w:t>S</w:t>
      </w:r>
    </w:p>
    <w:p w14:paraId="42D0BF1E" w14:textId="77777777" w:rsidR="00906DDA" w:rsidRPr="00A127A3" w:rsidRDefault="00906DDA" w:rsidP="00906DDA">
      <w:pPr>
        <w:pStyle w:val="PargrafodaLista"/>
        <w:rPr>
          <w:rFonts w:asciiTheme="minorHAnsi" w:hAnsiTheme="minorHAnsi" w:cstheme="minorHAnsi"/>
          <w:b/>
        </w:rPr>
      </w:pPr>
    </w:p>
    <w:p w14:paraId="1BC0104C" w14:textId="77777777" w:rsidR="006579C9" w:rsidRPr="00A127A3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</w:rPr>
        <w:t>Listar e inserir os documentos anexos ao Protocolo.</w:t>
      </w:r>
    </w:p>
    <w:p w14:paraId="323DEA4F" w14:textId="77777777" w:rsidR="006579C9" w:rsidRPr="00A127A3" w:rsidRDefault="006579C9" w:rsidP="006579C9">
      <w:pPr>
        <w:tabs>
          <w:tab w:val="left" w:pos="284"/>
        </w:tabs>
        <w:spacing w:after="0" w:line="360" w:lineRule="auto"/>
        <w:jc w:val="both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</w:rPr>
        <w:t xml:space="preserve">Ex: </w:t>
      </w:r>
    </w:p>
    <w:p w14:paraId="0C52A31B" w14:textId="77777777" w:rsidR="006579C9" w:rsidRPr="00A127A3" w:rsidRDefault="006579C9" w:rsidP="006579C9">
      <w:pPr>
        <w:pStyle w:val="Ttulo7"/>
        <w:numPr>
          <w:ilvl w:val="1"/>
          <w:numId w:val="13"/>
        </w:numPr>
        <w:tabs>
          <w:tab w:val="left" w:pos="284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127A3">
        <w:rPr>
          <w:rFonts w:asciiTheme="minorHAnsi" w:hAnsiTheme="minorHAnsi" w:cstheme="minorHAnsi"/>
          <w:sz w:val="22"/>
          <w:szCs w:val="22"/>
        </w:rPr>
        <w:t xml:space="preserve"> Documento 1.</w:t>
      </w:r>
    </w:p>
    <w:p w14:paraId="789EDC04" w14:textId="53DF23FE" w:rsidR="006579C9" w:rsidRPr="00A127A3" w:rsidRDefault="006579C9" w:rsidP="00906DDA">
      <w:pPr>
        <w:ind w:left="360"/>
        <w:rPr>
          <w:rFonts w:asciiTheme="minorHAnsi" w:hAnsiTheme="minorHAnsi" w:cstheme="minorHAnsi"/>
        </w:rPr>
      </w:pPr>
      <w:r w:rsidRPr="00A127A3">
        <w:rPr>
          <w:rFonts w:asciiTheme="minorHAnsi" w:hAnsiTheme="minorHAnsi" w:cstheme="minorHAnsi"/>
        </w:rPr>
        <w:t xml:space="preserve"> Inserir documento</w:t>
      </w:r>
      <w:bookmarkEnd w:id="1"/>
    </w:p>
    <w:sectPr w:rsidR="006579C9" w:rsidRPr="00A127A3" w:rsidSect="007020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22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852720" w14:textId="77777777" w:rsidR="00630BED" w:rsidRDefault="00630BED" w:rsidP="00EF1D1C">
      <w:pPr>
        <w:spacing w:after="0" w:line="240" w:lineRule="auto"/>
      </w:pPr>
      <w:r>
        <w:separator/>
      </w:r>
    </w:p>
  </w:endnote>
  <w:endnote w:type="continuationSeparator" w:id="0">
    <w:p w14:paraId="53EBC4ED" w14:textId="77777777" w:rsidR="00630BED" w:rsidRDefault="00630BED" w:rsidP="00EF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4F239A" w14:textId="77777777" w:rsidR="0075447D" w:rsidRDefault="007544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454"/>
      <w:docPartObj>
        <w:docPartGallery w:val="Page Numbers (Bottom of Page)"/>
        <w:docPartUnique/>
      </w:docPartObj>
    </w:sdtPr>
    <w:sdtEndPr/>
    <w:sdtContent>
      <w:p w14:paraId="0E189664" w14:textId="77777777" w:rsidR="00254F44" w:rsidRDefault="00254F44">
        <w:pPr>
          <w:pStyle w:val="Rodap"/>
          <w:jc w:val="right"/>
        </w:pPr>
      </w:p>
      <w:tbl>
        <w:tblPr>
          <w:tblStyle w:val="Tabelacomgrade"/>
          <w:tblW w:w="0" w:type="auto"/>
          <w:jc w:val="center"/>
          <w:tblLook w:val="04A0" w:firstRow="1" w:lastRow="0" w:firstColumn="1" w:lastColumn="0" w:noHBand="0" w:noVBand="1"/>
        </w:tblPr>
        <w:tblGrid>
          <w:gridCol w:w="3245"/>
          <w:gridCol w:w="3245"/>
          <w:gridCol w:w="3246"/>
        </w:tblGrid>
        <w:tr w:rsidR="00254F44" w14:paraId="35878071" w14:textId="77777777" w:rsidTr="002E281F">
          <w:trPr>
            <w:jc w:val="center"/>
          </w:trPr>
          <w:tc>
            <w:tcPr>
              <w:tcW w:w="3245" w:type="dxa"/>
            </w:tcPr>
            <w:p w14:paraId="604E33A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Atualizado por: </w:t>
              </w:r>
            </w:p>
          </w:tc>
          <w:tc>
            <w:tcPr>
              <w:tcW w:w="3245" w:type="dxa"/>
            </w:tcPr>
            <w:p w14:paraId="33203F6C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Validado por: </w:t>
              </w:r>
            </w:p>
          </w:tc>
          <w:tc>
            <w:tcPr>
              <w:tcW w:w="3246" w:type="dxa"/>
            </w:tcPr>
            <w:p w14:paraId="772DDD16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Aprovado por: </w:t>
              </w:r>
            </w:p>
          </w:tc>
        </w:tr>
        <w:tr w:rsidR="00254F44" w14:paraId="2ADBD1CA" w14:textId="77777777" w:rsidTr="002E281F">
          <w:trPr>
            <w:jc w:val="center"/>
          </w:trPr>
          <w:tc>
            <w:tcPr>
              <w:tcW w:w="3245" w:type="dxa"/>
            </w:tcPr>
            <w:p w14:paraId="2A5734D0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5" w:type="dxa"/>
            </w:tcPr>
            <w:p w14:paraId="6E91C728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  <w:tc>
            <w:tcPr>
              <w:tcW w:w="3246" w:type="dxa"/>
            </w:tcPr>
            <w:p w14:paraId="69924131" w14:textId="77777777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</w:p>
          </w:tc>
        </w:tr>
      </w:tbl>
      <w:p w14:paraId="4E0BF5D1" w14:textId="40C0C172" w:rsidR="00254F44" w:rsidRDefault="002D3FE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50AF">
          <w:rPr>
            <w:noProof/>
          </w:rPr>
          <w:t>1</w:t>
        </w:r>
        <w:r>
          <w:rPr>
            <w:noProof/>
          </w:rPr>
          <w:fldChar w:fldCharType="end"/>
        </w:r>
      </w:p>
      <w:p w14:paraId="3BE23F0C" w14:textId="77777777" w:rsidR="00254F44" w:rsidRDefault="002C50AF">
        <w:pPr>
          <w:pStyle w:val="Rodap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72698" w14:textId="77777777" w:rsidR="0075447D" w:rsidRDefault="007544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D0E25C" w14:textId="77777777" w:rsidR="00630BED" w:rsidRDefault="00630BED" w:rsidP="00EF1D1C">
      <w:pPr>
        <w:spacing w:after="0" w:line="240" w:lineRule="auto"/>
      </w:pPr>
      <w:r>
        <w:separator/>
      </w:r>
    </w:p>
  </w:footnote>
  <w:footnote w:type="continuationSeparator" w:id="0">
    <w:p w14:paraId="79566D19" w14:textId="77777777" w:rsidR="00630BED" w:rsidRDefault="00630BED" w:rsidP="00EF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3952F7" w14:textId="77777777" w:rsidR="0075447D" w:rsidRDefault="007544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B765E" w14:textId="571ECA2A" w:rsidR="00254F44" w:rsidRDefault="002C50AF" w:rsidP="00C67145">
    <w:pPr>
      <w:pStyle w:val="Cabealho"/>
      <w:jc w:val="center"/>
    </w:pPr>
    <w:sdt>
      <w:sdtPr>
        <w:id w:val="575024911"/>
        <w:docPartObj>
          <w:docPartGallery w:val="Watermarks"/>
          <w:docPartUnique/>
        </w:docPartObj>
      </w:sdtPr>
      <w:sdtEndPr/>
      <w:sdtContent>
        <w:r>
          <w:pict w14:anchorId="0DEFD7E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6145" type="#_x0000_t136" style="position:absolute;left:0;text-align:left;margin-left:0;margin-top:0;width:494.9pt;height:164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ÃO COPIAR"/>
              <w10:wrap anchorx="margin" anchory="margin"/>
            </v:shape>
          </w:pict>
        </w:r>
      </w:sdtContent>
    </w:sdt>
    <w:r w:rsidRPr="002C50AF">
      <w:rPr>
        <w:noProof/>
      </w:rPr>
      <w:drawing>
        <wp:inline distT="0" distB="0" distL="0" distR="0" wp14:anchorId="3A567877" wp14:editId="60311C7D">
          <wp:extent cx="4978400" cy="1149350"/>
          <wp:effectExtent l="0" t="0" r="0" b="0"/>
          <wp:docPr id="1" name="Imagem 1" descr="\\13.2.0.16\Documentos Normativos\Central de Documento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3.2.0.16\Documentos Normativos\Central de Documento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78400" cy="114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Start w:id="2" w:name="_GoBack"/>
    <w:bookmarkEnd w:id="2"/>
  </w:p>
  <w:tbl>
    <w:tblPr>
      <w:tblStyle w:val="Tabelacomgrade"/>
      <w:tblpPr w:leftFromText="141" w:rightFromText="141" w:vertAnchor="page" w:horzAnchor="page" w:tblpXSpec="center" w:tblpY="1608"/>
      <w:tblW w:w="9776" w:type="dxa"/>
      <w:tblLook w:val="04A0" w:firstRow="1" w:lastRow="0" w:firstColumn="1" w:lastColumn="0" w:noHBand="0" w:noVBand="1"/>
    </w:tblPr>
    <w:tblGrid>
      <w:gridCol w:w="4030"/>
      <w:gridCol w:w="4016"/>
      <w:gridCol w:w="1730"/>
    </w:tblGrid>
    <w:tr w:rsidR="00254F44" w:rsidRPr="00B91BE4" w14:paraId="183B6FEC" w14:textId="77777777" w:rsidTr="002E281F">
      <w:trPr>
        <w:trHeight w:val="254"/>
      </w:trPr>
      <w:tc>
        <w:tcPr>
          <w:tcW w:w="4030" w:type="dxa"/>
        </w:tcPr>
        <w:p w14:paraId="4978ACDE" w14:textId="0EC5A691" w:rsidR="00254F44" w:rsidRPr="00B91BE4" w:rsidRDefault="00254F44" w:rsidP="00CF47FA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bookmarkStart w:id="3" w:name="_Hlk23677024"/>
          <w:r w:rsidRPr="00591D01">
            <w:rPr>
              <w:rFonts w:asciiTheme="minorHAnsi" w:hAnsiTheme="minorHAnsi" w:cstheme="minorHAnsi"/>
              <w:b/>
              <w:sz w:val="20"/>
              <w:szCs w:val="20"/>
            </w:rPr>
            <w:t>Código: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>XXXXX</w:t>
          </w:r>
        </w:p>
      </w:tc>
      <w:tc>
        <w:tcPr>
          <w:tcW w:w="4016" w:type="dxa"/>
        </w:tcPr>
        <w:p w14:paraId="358CADBF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Emissão: </w:t>
          </w:r>
          <w:r>
            <w:rPr>
              <w:rFonts w:asciiTheme="minorHAnsi" w:hAnsiTheme="minorHAnsi" w:cstheme="minorHAnsi"/>
              <w:sz w:val="20"/>
              <w:szCs w:val="20"/>
            </w:rPr>
            <w:t>xx/xx/xx</w:t>
          </w:r>
        </w:p>
      </w:tc>
      <w:tc>
        <w:tcPr>
          <w:tcW w:w="1730" w:type="dxa"/>
        </w:tcPr>
        <w:p w14:paraId="70F23DD8" w14:textId="77777777" w:rsidR="00254F44" w:rsidRPr="00EE5617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Versão: </w:t>
          </w:r>
          <w:r w:rsidRPr="00EE5617">
            <w:rPr>
              <w:rFonts w:asciiTheme="minorHAnsi" w:hAnsiTheme="minorHAnsi" w:cstheme="minorHAnsi"/>
              <w:sz w:val="20"/>
              <w:szCs w:val="20"/>
            </w:rPr>
            <w:t>001</w:t>
          </w:r>
        </w:p>
      </w:tc>
    </w:tr>
    <w:tr w:rsidR="00254F44" w:rsidRPr="00B91BE4" w14:paraId="57E4AF52" w14:textId="77777777" w:rsidTr="002E281F">
      <w:trPr>
        <w:trHeight w:val="254"/>
      </w:trPr>
      <w:tc>
        <w:tcPr>
          <w:tcW w:w="9776" w:type="dxa"/>
          <w:gridSpan w:val="3"/>
        </w:tcPr>
        <w:p w14:paraId="3B416C4E" w14:textId="700B7F6E" w:rsidR="00254F44" w:rsidRPr="00B91BE4" w:rsidRDefault="00254F44" w:rsidP="00CF47FA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Título: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CF47FA">
            <w:rPr>
              <w:rFonts w:asciiTheme="minorHAnsi" w:hAnsiTheme="minorHAnsi" w:cstheme="minorHAnsi"/>
              <w:sz w:val="20"/>
              <w:szCs w:val="20"/>
            </w:rPr>
            <w:t xml:space="preserve">Modelo Padrão - Regimento </w:t>
          </w:r>
        </w:p>
      </w:tc>
    </w:tr>
    <w:tr w:rsidR="00254F44" w:rsidRPr="00B91BE4" w14:paraId="1C559CE5" w14:textId="77777777" w:rsidTr="002E281F">
      <w:trPr>
        <w:trHeight w:val="270"/>
      </w:trPr>
      <w:tc>
        <w:tcPr>
          <w:tcW w:w="4030" w:type="dxa"/>
        </w:tcPr>
        <w:p w14:paraId="7B26C576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E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laboração: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Quem fez o documento</w:t>
          </w:r>
        </w:p>
      </w:tc>
      <w:tc>
        <w:tcPr>
          <w:tcW w:w="4016" w:type="dxa"/>
        </w:tcPr>
        <w:p w14:paraId="1972368E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Aprovação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:</w:t>
          </w:r>
          <w:r>
            <w:rPr>
              <w:rFonts w:asciiTheme="minorHAnsi" w:hAnsiTheme="minorHAnsi" w:cstheme="minorHAnsi"/>
              <w:sz w:val="20"/>
              <w:szCs w:val="20"/>
            </w:rPr>
            <w:t>Referência técnica ou Direção Geral</w:t>
          </w:r>
        </w:p>
      </w:tc>
      <w:tc>
        <w:tcPr>
          <w:tcW w:w="1730" w:type="dxa"/>
        </w:tcPr>
        <w:p w14:paraId="4DA3B4A3" w14:textId="77777777" w:rsidR="00254F44" w:rsidRPr="00B91BE4" w:rsidRDefault="00254F44" w:rsidP="00C67145">
          <w:pPr>
            <w:spacing w:after="0" w:line="240" w:lineRule="auto"/>
            <w:jc w:val="both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Revisão:</w:t>
          </w:r>
          <w:r>
            <w:rPr>
              <w:rFonts w:asciiTheme="minorHAnsi" w:hAnsiTheme="minorHAnsi" w:cstheme="minorHAnsi"/>
              <w:sz w:val="20"/>
              <w:szCs w:val="20"/>
            </w:rPr>
            <w:t>xx/xx/</w:t>
          </w:r>
          <w:bookmarkEnd w:id="3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</w:p>
      </w:tc>
    </w:tr>
  </w:tbl>
  <w:p w14:paraId="4FD70388" w14:textId="2E14A344" w:rsidR="00254F44" w:rsidRDefault="00254F44" w:rsidP="3C0ECF3C">
    <w:r>
      <w:rPr>
        <w:noProof/>
      </w:rPr>
      <w:drawing>
        <wp:inline distT="0" distB="0" distL="0" distR="0" wp14:anchorId="7DC8BF25" wp14:editId="271D4CC9">
          <wp:extent cx="7554247" cy="10684622"/>
          <wp:effectExtent l="0" t="0" r="0" b="0"/>
          <wp:docPr id="20581352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247" cy="10684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08D46E" w14:textId="77777777" w:rsidR="0075447D" w:rsidRDefault="007544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3E73"/>
    <w:multiLevelType w:val="hybridMultilevel"/>
    <w:tmpl w:val="D95E7F36"/>
    <w:lvl w:ilvl="0" w:tplc="AFE6B0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2184"/>
    <w:multiLevelType w:val="hybridMultilevel"/>
    <w:tmpl w:val="CCE2AA78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C5956"/>
    <w:multiLevelType w:val="multilevel"/>
    <w:tmpl w:val="E680410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144" w:hanging="435"/>
      </w:pPr>
      <w:rPr>
        <w:rFonts w:hint="default"/>
        <w:b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  <w:b/>
      </w:rPr>
    </w:lvl>
  </w:abstractNum>
  <w:abstractNum w:abstractNumId="3" w15:restartNumberingAfterBreak="0">
    <w:nsid w:val="20ED6F09"/>
    <w:multiLevelType w:val="multilevel"/>
    <w:tmpl w:val="C1CAE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35675DED"/>
    <w:multiLevelType w:val="hybridMultilevel"/>
    <w:tmpl w:val="215C4646"/>
    <w:lvl w:ilvl="0" w:tplc="79DC47D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882C4">
      <w:start w:val="1"/>
      <w:numFmt w:val="lowerLetter"/>
      <w:lvlText w:val="%2"/>
      <w:lvlJc w:val="left"/>
      <w:pPr>
        <w:ind w:left="11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7CD294">
      <w:start w:val="1"/>
      <w:numFmt w:val="lowerRoman"/>
      <w:lvlText w:val="%3"/>
      <w:lvlJc w:val="left"/>
      <w:pPr>
        <w:ind w:left="18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A0DBA">
      <w:start w:val="1"/>
      <w:numFmt w:val="decimal"/>
      <w:lvlText w:val="%4"/>
      <w:lvlJc w:val="left"/>
      <w:pPr>
        <w:ind w:left="25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A6886">
      <w:start w:val="1"/>
      <w:numFmt w:val="lowerLetter"/>
      <w:lvlText w:val="%5"/>
      <w:lvlJc w:val="left"/>
      <w:pPr>
        <w:ind w:left="33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DC9A22">
      <w:start w:val="1"/>
      <w:numFmt w:val="lowerRoman"/>
      <w:lvlText w:val="%6"/>
      <w:lvlJc w:val="left"/>
      <w:pPr>
        <w:ind w:left="40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8E08A">
      <w:start w:val="1"/>
      <w:numFmt w:val="decimal"/>
      <w:lvlText w:val="%7"/>
      <w:lvlJc w:val="left"/>
      <w:pPr>
        <w:ind w:left="47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64FB22">
      <w:start w:val="1"/>
      <w:numFmt w:val="lowerLetter"/>
      <w:lvlText w:val="%8"/>
      <w:lvlJc w:val="left"/>
      <w:pPr>
        <w:ind w:left="54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8E730">
      <w:start w:val="1"/>
      <w:numFmt w:val="lowerRoman"/>
      <w:lvlText w:val="%9"/>
      <w:lvlJc w:val="left"/>
      <w:pPr>
        <w:ind w:left="6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473827"/>
    <w:multiLevelType w:val="hybridMultilevel"/>
    <w:tmpl w:val="22963056"/>
    <w:lvl w:ilvl="0" w:tplc="B53E8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F2AEA"/>
    <w:multiLevelType w:val="hybridMultilevel"/>
    <w:tmpl w:val="04023096"/>
    <w:lvl w:ilvl="0" w:tplc="0416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3FC1061C"/>
    <w:multiLevelType w:val="hybridMultilevel"/>
    <w:tmpl w:val="1A5EF5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24CB8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39575A"/>
    <w:multiLevelType w:val="hybridMultilevel"/>
    <w:tmpl w:val="6BAAB5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04797"/>
    <w:multiLevelType w:val="hybridMultilevel"/>
    <w:tmpl w:val="7166D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801E64"/>
    <w:multiLevelType w:val="hybridMultilevel"/>
    <w:tmpl w:val="D8E204EE"/>
    <w:lvl w:ilvl="0" w:tplc="DB20F970">
      <w:start w:val="3"/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C2356B7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5"/>
  </w:num>
  <w:num w:numId="5">
    <w:abstractNumId w:val="12"/>
  </w:num>
  <w:num w:numId="6">
    <w:abstractNumId w:val="8"/>
  </w:num>
  <w:num w:numId="7">
    <w:abstractNumId w:val="1"/>
  </w:num>
  <w:num w:numId="8">
    <w:abstractNumId w:val="10"/>
  </w:num>
  <w:num w:numId="9">
    <w:abstractNumId w:val="9"/>
  </w:num>
  <w:num w:numId="10">
    <w:abstractNumId w:val="2"/>
  </w:num>
  <w:num w:numId="11">
    <w:abstractNumId w:val="6"/>
  </w:num>
  <w:num w:numId="12">
    <w:abstractNumId w:val="4"/>
  </w:num>
  <w:num w:numId="13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FBF"/>
    <w:rsid w:val="00000FF0"/>
    <w:rsid w:val="00005238"/>
    <w:rsid w:val="000077E1"/>
    <w:rsid w:val="00011B4D"/>
    <w:rsid w:val="0001397C"/>
    <w:rsid w:val="00015127"/>
    <w:rsid w:val="000251B8"/>
    <w:rsid w:val="00042450"/>
    <w:rsid w:val="0004469A"/>
    <w:rsid w:val="00051ED4"/>
    <w:rsid w:val="00054C09"/>
    <w:rsid w:val="0005655D"/>
    <w:rsid w:val="0006203B"/>
    <w:rsid w:val="00064AB9"/>
    <w:rsid w:val="00071EF5"/>
    <w:rsid w:val="0007372C"/>
    <w:rsid w:val="0007528B"/>
    <w:rsid w:val="00076D30"/>
    <w:rsid w:val="00080ACB"/>
    <w:rsid w:val="000855FD"/>
    <w:rsid w:val="00085CD0"/>
    <w:rsid w:val="0009528C"/>
    <w:rsid w:val="000A0AA7"/>
    <w:rsid w:val="000A13F2"/>
    <w:rsid w:val="000A16F2"/>
    <w:rsid w:val="000A67EB"/>
    <w:rsid w:val="000B0BFA"/>
    <w:rsid w:val="000B5871"/>
    <w:rsid w:val="000C0371"/>
    <w:rsid w:val="000D2E6A"/>
    <w:rsid w:val="000D3F6E"/>
    <w:rsid w:val="000D78BC"/>
    <w:rsid w:val="000E1A5E"/>
    <w:rsid w:val="000E2CAC"/>
    <w:rsid w:val="000E40BC"/>
    <w:rsid w:val="000E70F4"/>
    <w:rsid w:val="000F0894"/>
    <w:rsid w:val="000F2FB8"/>
    <w:rsid w:val="00102510"/>
    <w:rsid w:val="00104CEA"/>
    <w:rsid w:val="001076B6"/>
    <w:rsid w:val="00110569"/>
    <w:rsid w:val="0011346B"/>
    <w:rsid w:val="001167BB"/>
    <w:rsid w:val="0012456E"/>
    <w:rsid w:val="00126B99"/>
    <w:rsid w:val="00130C9F"/>
    <w:rsid w:val="00134250"/>
    <w:rsid w:val="001526E1"/>
    <w:rsid w:val="00154B6F"/>
    <w:rsid w:val="0016417B"/>
    <w:rsid w:val="00170FFB"/>
    <w:rsid w:val="00181234"/>
    <w:rsid w:val="00181972"/>
    <w:rsid w:val="00185F00"/>
    <w:rsid w:val="00186240"/>
    <w:rsid w:val="00191808"/>
    <w:rsid w:val="00196D6C"/>
    <w:rsid w:val="001A169E"/>
    <w:rsid w:val="001A5B84"/>
    <w:rsid w:val="001B156E"/>
    <w:rsid w:val="001C1F21"/>
    <w:rsid w:val="001C4104"/>
    <w:rsid w:val="001E40EA"/>
    <w:rsid w:val="001E4F15"/>
    <w:rsid w:val="001E6D2D"/>
    <w:rsid w:val="001F23F5"/>
    <w:rsid w:val="001F267D"/>
    <w:rsid w:val="002007DA"/>
    <w:rsid w:val="00201712"/>
    <w:rsid w:val="002033E3"/>
    <w:rsid w:val="00204031"/>
    <w:rsid w:val="00206807"/>
    <w:rsid w:val="0021203A"/>
    <w:rsid w:val="00216B07"/>
    <w:rsid w:val="0022110F"/>
    <w:rsid w:val="00222186"/>
    <w:rsid w:val="00223B3F"/>
    <w:rsid w:val="002247A8"/>
    <w:rsid w:val="002251F7"/>
    <w:rsid w:val="00225EDC"/>
    <w:rsid w:val="0022640B"/>
    <w:rsid w:val="002268A4"/>
    <w:rsid w:val="002311CD"/>
    <w:rsid w:val="00231EB4"/>
    <w:rsid w:val="00234337"/>
    <w:rsid w:val="00237E5B"/>
    <w:rsid w:val="00241258"/>
    <w:rsid w:val="00243CA6"/>
    <w:rsid w:val="00247974"/>
    <w:rsid w:val="00252AB1"/>
    <w:rsid w:val="00254F44"/>
    <w:rsid w:val="00255D59"/>
    <w:rsid w:val="00256A53"/>
    <w:rsid w:val="00260F68"/>
    <w:rsid w:val="002660FB"/>
    <w:rsid w:val="00267800"/>
    <w:rsid w:val="002701D8"/>
    <w:rsid w:val="0027779B"/>
    <w:rsid w:val="002812B3"/>
    <w:rsid w:val="002822B5"/>
    <w:rsid w:val="00284F22"/>
    <w:rsid w:val="00285A08"/>
    <w:rsid w:val="0028622A"/>
    <w:rsid w:val="002900AD"/>
    <w:rsid w:val="00290D65"/>
    <w:rsid w:val="00295B60"/>
    <w:rsid w:val="002A1795"/>
    <w:rsid w:val="002A5AF2"/>
    <w:rsid w:val="002B0476"/>
    <w:rsid w:val="002B0E95"/>
    <w:rsid w:val="002B4B98"/>
    <w:rsid w:val="002C0C45"/>
    <w:rsid w:val="002C238E"/>
    <w:rsid w:val="002C50AF"/>
    <w:rsid w:val="002D16D2"/>
    <w:rsid w:val="002D3FEA"/>
    <w:rsid w:val="002D5FDF"/>
    <w:rsid w:val="002D75C3"/>
    <w:rsid w:val="002E1413"/>
    <w:rsid w:val="002E281F"/>
    <w:rsid w:val="002E3374"/>
    <w:rsid w:val="002E4AE2"/>
    <w:rsid w:val="002E782B"/>
    <w:rsid w:val="002F16EE"/>
    <w:rsid w:val="002F3965"/>
    <w:rsid w:val="002F42B7"/>
    <w:rsid w:val="003078A0"/>
    <w:rsid w:val="00315713"/>
    <w:rsid w:val="00315DC3"/>
    <w:rsid w:val="003210B5"/>
    <w:rsid w:val="003239F1"/>
    <w:rsid w:val="00333B22"/>
    <w:rsid w:val="0034453E"/>
    <w:rsid w:val="003508D0"/>
    <w:rsid w:val="00355412"/>
    <w:rsid w:val="00363A0D"/>
    <w:rsid w:val="00365BD8"/>
    <w:rsid w:val="00367088"/>
    <w:rsid w:val="00367827"/>
    <w:rsid w:val="003703A3"/>
    <w:rsid w:val="00371E98"/>
    <w:rsid w:val="00372D23"/>
    <w:rsid w:val="00373CD1"/>
    <w:rsid w:val="0038008B"/>
    <w:rsid w:val="00384CFF"/>
    <w:rsid w:val="00396137"/>
    <w:rsid w:val="003A072B"/>
    <w:rsid w:val="003A0836"/>
    <w:rsid w:val="003A3D98"/>
    <w:rsid w:val="003A5944"/>
    <w:rsid w:val="003A5C74"/>
    <w:rsid w:val="003B3BEF"/>
    <w:rsid w:val="003B4DF5"/>
    <w:rsid w:val="003C186B"/>
    <w:rsid w:val="003C236B"/>
    <w:rsid w:val="003C293A"/>
    <w:rsid w:val="003C40BE"/>
    <w:rsid w:val="003C54C5"/>
    <w:rsid w:val="003C63B6"/>
    <w:rsid w:val="003D2F12"/>
    <w:rsid w:val="003D5DCC"/>
    <w:rsid w:val="003D5EEA"/>
    <w:rsid w:val="003E0131"/>
    <w:rsid w:val="003E5C40"/>
    <w:rsid w:val="003E5DB6"/>
    <w:rsid w:val="003E6077"/>
    <w:rsid w:val="003E6EB3"/>
    <w:rsid w:val="003F2D1A"/>
    <w:rsid w:val="004022EE"/>
    <w:rsid w:val="0041522C"/>
    <w:rsid w:val="00416B31"/>
    <w:rsid w:val="00424C9E"/>
    <w:rsid w:val="004265D6"/>
    <w:rsid w:val="00426D90"/>
    <w:rsid w:val="0043021E"/>
    <w:rsid w:val="00430F01"/>
    <w:rsid w:val="00437E1E"/>
    <w:rsid w:val="00444973"/>
    <w:rsid w:val="00462FB6"/>
    <w:rsid w:val="004653CE"/>
    <w:rsid w:val="00474625"/>
    <w:rsid w:val="0047597E"/>
    <w:rsid w:val="004779AF"/>
    <w:rsid w:val="0048599D"/>
    <w:rsid w:val="00487A18"/>
    <w:rsid w:val="004910E9"/>
    <w:rsid w:val="004950C8"/>
    <w:rsid w:val="004976DF"/>
    <w:rsid w:val="004A0F76"/>
    <w:rsid w:val="004A1BCB"/>
    <w:rsid w:val="004A5A92"/>
    <w:rsid w:val="004A5E17"/>
    <w:rsid w:val="004B0713"/>
    <w:rsid w:val="004B0ED6"/>
    <w:rsid w:val="004B10D0"/>
    <w:rsid w:val="004B325E"/>
    <w:rsid w:val="004B63EC"/>
    <w:rsid w:val="004B66BF"/>
    <w:rsid w:val="004C4D8B"/>
    <w:rsid w:val="004D79AA"/>
    <w:rsid w:val="004D7FE4"/>
    <w:rsid w:val="004E1A66"/>
    <w:rsid w:val="004F19F4"/>
    <w:rsid w:val="0050154E"/>
    <w:rsid w:val="00502635"/>
    <w:rsid w:val="00504C51"/>
    <w:rsid w:val="00504D22"/>
    <w:rsid w:val="0052568A"/>
    <w:rsid w:val="00531D93"/>
    <w:rsid w:val="00532A2C"/>
    <w:rsid w:val="00535FBF"/>
    <w:rsid w:val="0054010B"/>
    <w:rsid w:val="005428F2"/>
    <w:rsid w:val="00545956"/>
    <w:rsid w:val="00563842"/>
    <w:rsid w:val="00563BC8"/>
    <w:rsid w:val="00572AEF"/>
    <w:rsid w:val="00573BE7"/>
    <w:rsid w:val="00575EE2"/>
    <w:rsid w:val="00576C39"/>
    <w:rsid w:val="00581C48"/>
    <w:rsid w:val="005825C5"/>
    <w:rsid w:val="00583A5E"/>
    <w:rsid w:val="00584CE5"/>
    <w:rsid w:val="00584E74"/>
    <w:rsid w:val="005850F3"/>
    <w:rsid w:val="00585C8B"/>
    <w:rsid w:val="00590453"/>
    <w:rsid w:val="00591D01"/>
    <w:rsid w:val="00591DC5"/>
    <w:rsid w:val="00593A86"/>
    <w:rsid w:val="005A270F"/>
    <w:rsid w:val="005A5830"/>
    <w:rsid w:val="005B536D"/>
    <w:rsid w:val="005B78FA"/>
    <w:rsid w:val="005C2E32"/>
    <w:rsid w:val="005C76A5"/>
    <w:rsid w:val="005D07DA"/>
    <w:rsid w:val="005D37AB"/>
    <w:rsid w:val="005D4388"/>
    <w:rsid w:val="005D7ACF"/>
    <w:rsid w:val="005E394F"/>
    <w:rsid w:val="005E3D49"/>
    <w:rsid w:val="005E437A"/>
    <w:rsid w:val="005E7500"/>
    <w:rsid w:val="005F7042"/>
    <w:rsid w:val="00600AFF"/>
    <w:rsid w:val="006032FE"/>
    <w:rsid w:val="00607FEE"/>
    <w:rsid w:val="00613597"/>
    <w:rsid w:val="00615F1E"/>
    <w:rsid w:val="00616368"/>
    <w:rsid w:val="00620DFE"/>
    <w:rsid w:val="00626126"/>
    <w:rsid w:val="00630BED"/>
    <w:rsid w:val="00642823"/>
    <w:rsid w:val="00646974"/>
    <w:rsid w:val="00653F10"/>
    <w:rsid w:val="00655890"/>
    <w:rsid w:val="006579C9"/>
    <w:rsid w:val="00657C73"/>
    <w:rsid w:val="00661B21"/>
    <w:rsid w:val="006641BD"/>
    <w:rsid w:val="006660B1"/>
    <w:rsid w:val="006666BE"/>
    <w:rsid w:val="0067053B"/>
    <w:rsid w:val="0067752B"/>
    <w:rsid w:val="0068012D"/>
    <w:rsid w:val="00682CCA"/>
    <w:rsid w:val="006834BD"/>
    <w:rsid w:val="00685CEE"/>
    <w:rsid w:val="0068719D"/>
    <w:rsid w:val="00692632"/>
    <w:rsid w:val="00692B85"/>
    <w:rsid w:val="00693E8B"/>
    <w:rsid w:val="00693FB8"/>
    <w:rsid w:val="006951C9"/>
    <w:rsid w:val="006966A3"/>
    <w:rsid w:val="006B3710"/>
    <w:rsid w:val="006B3839"/>
    <w:rsid w:val="006C1548"/>
    <w:rsid w:val="006D0D35"/>
    <w:rsid w:val="006D29E8"/>
    <w:rsid w:val="006D46B8"/>
    <w:rsid w:val="006D4A0C"/>
    <w:rsid w:val="006D6571"/>
    <w:rsid w:val="006E0E77"/>
    <w:rsid w:val="006E2F9D"/>
    <w:rsid w:val="006E6128"/>
    <w:rsid w:val="006E689A"/>
    <w:rsid w:val="006F0BC8"/>
    <w:rsid w:val="006F6B1E"/>
    <w:rsid w:val="006F734C"/>
    <w:rsid w:val="0070028B"/>
    <w:rsid w:val="0070201D"/>
    <w:rsid w:val="00710F61"/>
    <w:rsid w:val="0071395F"/>
    <w:rsid w:val="00715452"/>
    <w:rsid w:val="007227BE"/>
    <w:rsid w:val="00722F99"/>
    <w:rsid w:val="00723721"/>
    <w:rsid w:val="00725D05"/>
    <w:rsid w:val="00725D58"/>
    <w:rsid w:val="007303DF"/>
    <w:rsid w:val="00730C56"/>
    <w:rsid w:val="0073167D"/>
    <w:rsid w:val="0073183A"/>
    <w:rsid w:val="00732335"/>
    <w:rsid w:val="00736D06"/>
    <w:rsid w:val="00737A37"/>
    <w:rsid w:val="00740085"/>
    <w:rsid w:val="007431E3"/>
    <w:rsid w:val="00746669"/>
    <w:rsid w:val="00750C62"/>
    <w:rsid w:val="007522C8"/>
    <w:rsid w:val="0075447D"/>
    <w:rsid w:val="007555C2"/>
    <w:rsid w:val="00755AC8"/>
    <w:rsid w:val="00760670"/>
    <w:rsid w:val="00760F81"/>
    <w:rsid w:val="00770887"/>
    <w:rsid w:val="0078363F"/>
    <w:rsid w:val="0079046A"/>
    <w:rsid w:val="00794B4F"/>
    <w:rsid w:val="007958EE"/>
    <w:rsid w:val="007976F0"/>
    <w:rsid w:val="007A1B03"/>
    <w:rsid w:val="007A25A8"/>
    <w:rsid w:val="007A6613"/>
    <w:rsid w:val="007B1FFC"/>
    <w:rsid w:val="007B23CF"/>
    <w:rsid w:val="007B4D7F"/>
    <w:rsid w:val="007B7087"/>
    <w:rsid w:val="007C032A"/>
    <w:rsid w:val="007C0C3A"/>
    <w:rsid w:val="007C15B6"/>
    <w:rsid w:val="007C7F3E"/>
    <w:rsid w:val="007D4618"/>
    <w:rsid w:val="007E3803"/>
    <w:rsid w:val="007E7E24"/>
    <w:rsid w:val="007F08E2"/>
    <w:rsid w:val="007F22EF"/>
    <w:rsid w:val="008010EA"/>
    <w:rsid w:val="00803260"/>
    <w:rsid w:val="0080390E"/>
    <w:rsid w:val="00806B7B"/>
    <w:rsid w:val="00813928"/>
    <w:rsid w:val="00813E45"/>
    <w:rsid w:val="008164D3"/>
    <w:rsid w:val="0083311D"/>
    <w:rsid w:val="008340CA"/>
    <w:rsid w:val="008437B7"/>
    <w:rsid w:val="0084500E"/>
    <w:rsid w:val="00861BB2"/>
    <w:rsid w:val="008639B4"/>
    <w:rsid w:val="0087165E"/>
    <w:rsid w:val="008731E2"/>
    <w:rsid w:val="00880876"/>
    <w:rsid w:val="00882183"/>
    <w:rsid w:val="00883155"/>
    <w:rsid w:val="00890D90"/>
    <w:rsid w:val="00892F13"/>
    <w:rsid w:val="008945AC"/>
    <w:rsid w:val="008A0AD2"/>
    <w:rsid w:val="008A2F30"/>
    <w:rsid w:val="008A7954"/>
    <w:rsid w:val="008B2739"/>
    <w:rsid w:val="008B71CC"/>
    <w:rsid w:val="008C792B"/>
    <w:rsid w:val="008D3584"/>
    <w:rsid w:val="008D3820"/>
    <w:rsid w:val="008E0093"/>
    <w:rsid w:val="008E3ABF"/>
    <w:rsid w:val="008E6E0B"/>
    <w:rsid w:val="008E775D"/>
    <w:rsid w:val="008F60C7"/>
    <w:rsid w:val="0090050F"/>
    <w:rsid w:val="00905028"/>
    <w:rsid w:val="00905039"/>
    <w:rsid w:val="00906DDA"/>
    <w:rsid w:val="0091481D"/>
    <w:rsid w:val="00914B77"/>
    <w:rsid w:val="009175E7"/>
    <w:rsid w:val="00922AD9"/>
    <w:rsid w:val="00930803"/>
    <w:rsid w:val="00931DC3"/>
    <w:rsid w:val="00935E1D"/>
    <w:rsid w:val="009360AD"/>
    <w:rsid w:val="00936132"/>
    <w:rsid w:val="0093655A"/>
    <w:rsid w:val="00940787"/>
    <w:rsid w:val="00941581"/>
    <w:rsid w:val="00944593"/>
    <w:rsid w:val="00946A4E"/>
    <w:rsid w:val="00946F18"/>
    <w:rsid w:val="009474DD"/>
    <w:rsid w:val="00954CB5"/>
    <w:rsid w:val="00956966"/>
    <w:rsid w:val="00956AB1"/>
    <w:rsid w:val="009654DA"/>
    <w:rsid w:val="009672CC"/>
    <w:rsid w:val="0097455D"/>
    <w:rsid w:val="00976F53"/>
    <w:rsid w:val="00981FD1"/>
    <w:rsid w:val="009826A6"/>
    <w:rsid w:val="00982AA9"/>
    <w:rsid w:val="00983754"/>
    <w:rsid w:val="00983D0B"/>
    <w:rsid w:val="00985487"/>
    <w:rsid w:val="00986108"/>
    <w:rsid w:val="009A0F39"/>
    <w:rsid w:val="009A407E"/>
    <w:rsid w:val="009A7A73"/>
    <w:rsid w:val="009B1214"/>
    <w:rsid w:val="009B2A3D"/>
    <w:rsid w:val="009B45C3"/>
    <w:rsid w:val="009D25F5"/>
    <w:rsid w:val="009D4C5B"/>
    <w:rsid w:val="009E0014"/>
    <w:rsid w:val="009E0FCB"/>
    <w:rsid w:val="009E20CA"/>
    <w:rsid w:val="009E336A"/>
    <w:rsid w:val="009E7D8D"/>
    <w:rsid w:val="009E7F9C"/>
    <w:rsid w:val="009F0308"/>
    <w:rsid w:val="009F1CD6"/>
    <w:rsid w:val="009F6EE2"/>
    <w:rsid w:val="009F7C8C"/>
    <w:rsid w:val="00A010A2"/>
    <w:rsid w:val="00A01D87"/>
    <w:rsid w:val="00A02378"/>
    <w:rsid w:val="00A070C6"/>
    <w:rsid w:val="00A127A3"/>
    <w:rsid w:val="00A20A87"/>
    <w:rsid w:val="00A315FD"/>
    <w:rsid w:val="00A323D0"/>
    <w:rsid w:val="00A34AD9"/>
    <w:rsid w:val="00A3548B"/>
    <w:rsid w:val="00A3718C"/>
    <w:rsid w:val="00A40729"/>
    <w:rsid w:val="00A426A5"/>
    <w:rsid w:val="00A45E0E"/>
    <w:rsid w:val="00A50A0A"/>
    <w:rsid w:val="00A50DBE"/>
    <w:rsid w:val="00A52AF3"/>
    <w:rsid w:val="00A538EC"/>
    <w:rsid w:val="00A611DE"/>
    <w:rsid w:val="00A64910"/>
    <w:rsid w:val="00A65E79"/>
    <w:rsid w:val="00A67255"/>
    <w:rsid w:val="00A67C51"/>
    <w:rsid w:val="00A74AAF"/>
    <w:rsid w:val="00A74AB5"/>
    <w:rsid w:val="00A80A65"/>
    <w:rsid w:val="00A82E96"/>
    <w:rsid w:val="00A87107"/>
    <w:rsid w:val="00A9392E"/>
    <w:rsid w:val="00AA3D9A"/>
    <w:rsid w:val="00AA3F03"/>
    <w:rsid w:val="00AB1846"/>
    <w:rsid w:val="00AB2933"/>
    <w:rsid w:val="00AB6C21"/>
    <w:rsid w:val="00AC2405"/>
    <w:rsid w:val="00AC4212"/>
    <w:rsid w:val="00AC6156"/>
    <w:rsid w:val="00AC6A58"/>
    <w:rsid w:val="00AD1232"/>
    <w:rsid w:val="00AD1A79"/>
    <w:rsid w:val="00AE025E"/>
    <w:rsid w:val="00AE1507"/>
    <w:rsid w:val="00AE1F88"/>
    <w:rsid w:val="00AE20A1"/>
    <w:rsid w:val="00AE5602"/>
    <w:rsid w:val="00AE6921"/>
    <w:rsid w:val="00AE7FDA"/>
    <w:rsid w:val="00AF56DC"/>
    <w:rsid w:val="00AF7BD2"/>
    <w:rsid w:val="00B019B0"/>
    <w:rsid w:val="00B01DCC"/>
    <w:rsid w:val="00B130FB"/>
    <w:rsid w:val="00B1525A"/>
    <w:rsid w:val="00B16C29"/>
    <w:rsid w:val="00B16ED3"/>
    <w:rsid w:val="00B21C57"/>
    <w:rsid w:val="00B274BF"/>
    <w:rsid w:val="00B31112"/>
    <w:rsid w:val="00B31EE9"/>
    <w:rsid w:val="00B337AF"/>
    <w:rsid w:val="00B43B19"/>
    <w:rsid w:val="00B44C32"/>
    <w:rsid w:val="00B455C6"/>
    <w:rsid w:val="00B51999"/>
    <w:rsid w:val="00B525F0"/>
    <w:rsid w:val="00B55C09"/>
    <w:rsid w:val="00B56E19"/>
    <w:rsid w:val="00B57DA6"/>
    <w:rsid w:val="00B62F51"/>
    <w:rsid w:val="00B65803"/>
    <w:rsid w:val="00B661D0"/>
    <w:rsid w:val="00B74536"/>
    <w:rsid w:val="00B80F50"/>
    <w:rsid w:val="00B8103D"/>
    <w:rsid w:val="00B82BD8"/>
    <w:rsid w:val="00B85B49"/>
    <w:rsid w:val="00B91BE4"/>
    <w:rsid w:val="00B93814"/>
    <w:rsid w:val="00B971DA"/>
    <w:rsid w:val="00BA0085"/>
    <w:rsid w:val="00BA2718"/>
    <w:rsid w:val="00BA3E6B"/>
    <w:rsid w:val="00BA51AD"/>
    <w:rsid w:val="00BB2D27"/>
    <w:rsid w:val="00BB5556"/>
    <w:rsid w:val="00BB5CB6"/>
    <w:rsid w:val="00BC2799"/>
    <w:rsid w:val="00BC310B"/>
    <w:rsid w:val="00BC3D6F"/>
    <w:rsid w:val="00BD0E2D"/>
    <w:rsid w:val="00BD240B"/>
    <w:rsid w:val="00BD4732"/>
    <w:rsid w:val="00BE2C6F"/>
    <w:rsid w:val="00BF2FF2"/>
    <w:rsid w:val="00BF46EA"/>
    <w:rsid w:val="00BF67CA"/>
    <w:rsid w:val="00C02B24"/>
    <w:rsid w:val="00C030B0"/>
    <w:rsid w:val="00C03BEF"/>
    <w:rsid w:val="00C0414A"/>
    <w:rsid w:val="00C06F49"/>
    <w:rsid w:val="00C12B8C"/>
    <w:rsid w:val="00C31477"/>
    <w:rsid w:val="00C32390"/>
    <w:rsid w:val="00C35C7B"/>
    <w:rsid w:val="00C372B5"/>
    <w:rsid w:val="00C37399"/>
    <w:rsid w:val="00C4596F"/>
    <w:rsid w:val="00C46CB9"/>
    <w:rsid w:val="00C51316"/>
    <w:rsid w:val="00C5287B"/>
    <w:rsid w:val="00C578C3"/>
    <w:rsid w:val="00C62876"/>
    <w:rsid w:val="00C64F82"/>
    <w:rsid w:val="00C67145"/>
    <w:rsid w:val="00C7334C"/>
    <w:rsid w:val="00C83209"/>
    <w:rsid w:val="00C91DD0"/>
    <w:rsid w:val="00C93FFA"/>
    <w:rsid w:val="00C964EA"/>
    <w:rsid w:val="00C967F3"/>
    <w:rsid w:val="00C97BD6"/>
    <w:rsid w:val="00CA5886"/>
    <w:rsid w:val="00CA692C"/>
    <w:rsid w:val="00CB12AF"/>
    <w:rsid w:val="00CB40DE"/>
    <w:rsid w:val="00CB61BC"/>
    <w:rsid w:val="00CB6799"/>
    <w:rsid w:val="00CB6FA4"/>
    <w:rsid w:val="00CB705E"/>
    <w:rsid w:val="00CC2384"/>
    <w:rsid w:val="00CC2CFE"/>
    <w:rsid w:val="00CD4AF4"/>
    <w:rsid w:val="00CD4E3A"/>
    <w:rsid w:val="00CD6963"/>
    <w:rsid w:val="00CE2618"/>
    <w:rsid w:val="00CE2646"/>
    <w:rsid w:val="00CE315A"/>
    <w:rsid w:val="00CE4D3D"/>
    <w:rsid w:val="00CE7788"/>
    <w:rsid w:val="00CF47FA"/>
    <w:rsid w:val="00CF7ACB"/>
    <w:rsid w:val="00D02433"/>
    <w:rsid w:val="00D0449C"/>
    <w:rsid w:val="00D05F6C"/>
    <w:rsid w:val="00D07621"/>
    <w:rsid w:val="00D136C5"/>
    <w:rsid w:val="00D204B6"/>
    <w:rsid w:val="00D207C9"/>
    <w:rsid w:val="00D21F5E"/>
    <w:rsid w:val="00D24CD7"/>
    <w:rsid w:val="00D254FF"/>
    <w:rsid w:val="00D25C1F"/>
    <w:rsid w:val="00D32242"/>
    <w:rsid w:val="00D32BBC"/>
    <w:rsid w:val="00D32D6E"/>
    <w:rsid w:val="00D44CBE"/>
    <w:rsid w:val="00D47DB7"/>
    <w:rsid w:val="00D47DC9"/>
    <w:rsid w:val="00D5170D"/>
    <w:rsid w:val="00D54B66"/>
    <w:rsid w:val="00D63BA2"/>
    <w:rsid w:val="00D63FE8"/>
    <w:rsid w:val="00D66AA3"/>
    <w:rsid w:val="00D66B84"/>
    <w:rsid w:val="00D75967"/>
    <w:rsid w:val="00D90FF2"/>
    <w:rsid w:val="00D91E68"/>
    <w:rsid w:val="00D93318"/>
    <w:rsid w:val="00D941F2"/>
    <w:rsid w:val="00D9494D"/>
    <w:rsid w:val="00DA0299"/>
    <w:rsid w:val="00DA321B"/>
    <w:rsid w:val="00DA4CBD"/>
    <w:rsid w:val="00DA66A5"/>
    <w:rsid w:val="00DA68A5"/>
    <w:rsid w:val="00DA7B92"/>
    <w:rsid w:val="00DB0EEC"/>
    <w:rsid w:val="00DB4A9D"/>
    <w:rsid w:val="00DB5C0D"/>
    <w:rsid w:val="00DC26ED"/>
    <w:rsid w:val="00DC61F6"/>
    <w:rsid w:val="00DC65CE"/>
    <w:rsid w:val="00DD0C9E"/>
    <w:rsid w:val="00DD170F"/>
    <w:rsid w:val="00DD4CC4"/>
    <w:rsid w:val="00DD7179"/>
    <w:rsid w:val="00DE673B"/>
    <w:rsid w:val="00DF1FBB"/>
    <w:rsid w:val="00DF7CE2"/>
    <w:rsid w:val="00E07C64"/>
    <w:rsid w:val="00E12F17"/>
    <w:rsid w:val="00E133B7"/>
    <w:rsid w:val="00E14B28"/>
    <w:rsid w:val="00E15F38"/>
    <w:rsid w:val="00E206AB"/>
    <w:rsid w:val="00E21CE5"/>
    <w:rsid w:val="00E22902"/>
    <w:rsid w:val="00E24ED5"/>
    <w:rsid w:val="00E24F65"/>
    <w:rsid w:val="00E27D74"/>
    <w:rsid w:val="00E30639"/>
    <w:rsid w:val="00E33AA6"/>
    <w:rsid w:val="00E40CB9"/>
    <w:rsid w:val="00E44E4C"/>
    <w:rsid w:val="00E4626B"/>
    <w:rsid w:val="00E535AF"/>
    <w:rsid w:val="00E57CB6"/>
    <w:rsid w:val="00E67792"/>
    <w:rsid w:val="00E67F7B"/>
    <w:rsid w:val="00E71771"/>
    <w:rsid w:val="00E83102"/>
    <w:rsid w:val="00E94E51"/>
    <w:rsid w:val="00EA520C"/>
    <w:rsid w:val="00EA7351"/>
    <w:rsid w:val="00EB0FE7"/>
    <w:rsid w:val="00EB7ABA"/>
    <w:rsid w:val="00EC090A"/>
    <w:rsid w:val="00EC406F"/>
    <w:rsid w:val="00EC41B9"/>
    <w:rsid w:val="00ED3832"/>
    <w:rsid w:val="00ED704C"/>
    <w:rsid w:val="00EE4561"/>
    <w:rsid w:val="00EE4CA8"/>
    <w:rsid w:val="00EE5617"/>
    <w:rsid w:val="00EF1448"/>
    <w:rsid w:val="00EF1D1C"/>
    <w:rsid w:val="00EF74C3"/>
    <w:rsid w:val="00F0254E"/>
    <w:rsid w:val="00F114B1"/>
    <w:rsid w:val="00F11E62"/>
    <w:rsid w:val="00F161FF"/>
    <w:rsid w:val="00F1650C"/>
    <w:rsid w:val="00F24366"/>
    <w:rsid w:val="00F26B78"/>
    <w:rsid w:val="00F35CFF"/>
    <w:rsid w:val="00F3606B"/>
    <w:rsid w:val="00F36893"/>
    <w:rsid w:val="00F371F4"/>
    <w:rsid w:val="00F41B0C"/>
    <w:rsid w:val="00F4428E"/>
    <w:rsid w:val="00F45450"/>
    <w:rsid w:val="00F45AB7"/>
    <w:rsid w:val="00F45D26"/>
    <w:rsid w:val="00F50FED"/>
    <w:rsid w:val="00F51FB2"/>
    <w:rsid w:val="00F60FAE"/>
    <w:rsid w:val="00F67DE9"/>
    <w:rsid w:val="00F77C77"/>
    <w:rsid w:val="00F83202"/>
    <w:rsid w:val="00F83D57"/>
    <w:rsid w:val="00F85BCF"/>
    <w:rsid w:val="00F860D5"/>
    <w:rsid w:val="00F91A76"/>
    <w:rsid w:val="00FA4363"/>
    <w:rsid w:val="00FA5C55"/>
    <w:rsid w:val="00FA71F3"/>
    <w:rsid w:val="00FB0245"/>
    <w:rsid w:val="00FB04D5"/>
    <w:rsid w:val="00FB2293"/>
    <w:rsid w:val="00FB2DF5"/>
    <w:rsid w:val="00FB4D29"/>
    <w:rsid w:val="00FB5A96"/>
    <w:rsid w:val="00FB5BCB"/>
    <w:rsid w:val="00FB5CFB"/>
    <w:rsid w:val="00FC02BB"/>
    <w:rsid w:val="00FC22A9"/>
    <w:rsid w:val="00FC2610"/>
    <w:rsid w:val="00FC3AD3"/>
    <w:rsid w:val="00FC4352"/>
    <w:rsid w:val="00FC44DD"/>
    <w:rsid w:val="00FC4D61"/>
    <w:rsid w:val="00FD26FF"/>
    <w:rsid w:val="00FD4E62"/>
    <w:rsid w:val="00FD775A"/>
    <w:rsid w:val="00FF0854"/>
    <w:rsid w:val="00FF2BC0"/>
    <w:rsid w:val="00FF50F9"/>
    <w:rsid w:val="00FF78E7"/>
    <w:rsid w:val="00FF7ED3"/>
    <w:rsid w:val="3C0ECF3C"/>
    <w:rsid w:val="4BE667E7"/>
    <w:rsid w:val="682CD52E"/>
    <w:rsid w:val="76B07718"/>
    <w:rsid w:val="7E892E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  <w14:docId w14:val="3CEBD9BC"/>
  <w15:docId w15:val="{5C9DD114-512E-42C8-863C-54817D45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F68"/>
    <w:pPr>
      <w:spacing w:after="200" w:line="276" w:lineRule="auto"/>
    </w:pPr>
    <w:rPr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6579C9"/>
    <w:pPr>
      <w:keepNext/>
      <w:spacing w:after="0" w:line="240" w:lineRule="auto"/>
      <w:jc w:val="both"/>
      <w:outlineLvl w:val="6"/>
    </w:pPr>
    <w:rPr>
      <w:rFonts w:ascii="Arial" w:hAnsi="Arial" w:cs="Arial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9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D1C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D1C"/>
    <w:rPr>
      <w:sz w:val="22"/>
      <w:szCs w:val="22"/>
    </w:rPr>
  </w:style>
  <w:style w:type="table" w:styleId="Tabelacomgrade">
    <w:name w:val="Table Grid"/>
    <w:basedOn w:val="Tabelanormal"/>
    <w:uiPriority w:val="59"/>
    <w:rsid w:val="00ED383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qFormat/>
    <w:rsid w:val="005F7042"/>
    <w:pPr>
      <w:ind w:left="720"/>
      <w:contextualSpacing/>
    </w:pPr>
    <w:rPr>
      <w:rFonts w:eastAsia="Calibri"/>
      <w:lang w:eastAsia="en-US"/>
    </w:rPr>
  </w:style>
  <w:style w:type="paragraph" w:customStyle="1" w:styleId="Default">
    <w:name w:val="Default"/>
    <w:rsid w:val="00A070C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  <w:style w:type="character" w:customStyle="1" w:styleId="A1">
    <w:name w:val="A1"/>
    <w:uiPriority w:val="99"/>
    <w:rsid w:val="00A070C6"/>
    <w:rPr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6A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256A53"/>
  </w:style>
  <w:style w:type="character" w:styleId="Refdecomentrio">
    <w:name w:val="annotation reference"/>
    <w:basedOn w:val="Fontepargpadro"/>
    <w:uiPriority w:val="99"/>
    <w:semiHidden/>
    <w:unhideWhenUsed/>
    <w:rsid w:val="00AE1F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1F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1F8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1F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1F88"/>
    <w:rPr>
      <w:b/>
      <w:bCs/>
    </w:rPr>
  </w:style>
  <w:style w:type="character" w:customStyle="1" w:styleId="Ttulo7Char">
    <w:name w:val="Título 7 Char"/>
    <w:basedOn w:val="Fontepargpadro"/>
    <w:link w:val="Ttulo7"/>
    <w:uiPriority w:val="9"/>
    <w:rsid w:val="006579C9"/>
    <w:rPr>
      <w:rFonts w:ascii="Arial" w:hAnsi="Arial" w:cs="Arial"/>
      <w:b/>
    </w:rPr>
  </w:style>
  <w:style w:type="paragraph" w:customStyle="1" w:styleId="Style2">
    <w:name w:val="Style 2"/>
    <w:uiPriority w:val="99"/>
    <w:rsid w:val="006579C9"/>
    <w:pPr>
      <w:widowControl w:val="0"/>
      <w:autoSpaceDE w:val="0"/>
      <w:autoSpaceDN w:val="0"/>
      <w:ind w:left="72"/>
    </w:pPr>
    <w:rPr>
      <w:rFonts w:ascii="Arial" w:hAnsi="Arial" w:cs="Arial"/>
      <w:sz w:val="18"/>
      <w:szCs w:val="18"/>
      <w:lang w:val="en-US"/>
    </w:rPr>
  </w:style>
  <w:style w:type="character" w:customStyle="1" w:styleId="CharacterStyle1">
    <w:name w:val="Character Style 1"/>
    <w:uiPriority w:val="99"/>
    <w:rsid w:val="006579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AAL\Documents\Oficio%20novalog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06A703EBB744FAD59CE6D77D14B5A" ma:contentTypeVersion="10" ma:contentTypeDescription="Crie um novo documento." ma:contentTypeScope="" ma:versionID="ef927219cafd37ed319e7b32a6bdb80c">
  <xsd:schema xmlns:xsd="http://www.w3.org/2001/XMLSchema" xmlns:xs="http://www.w3.org/2001/XMLSchema" xmlns:p="http://schemas.microsoft.com/office/2006/metadata/properties" xmlns:ns2="15a78f64-ca8b-401c-8f56-183c6546e7dd" xmlns:ns3="f96f5f40-2d94-45af-9bb5-12df467073e0" targetNamespace="http://schemas.microsoft.com/office/2006/metadata/properties" ma:root="true" ma:fieldsID="967715d6d8c84b376aa6cbe8b84e9ac7" ns2:_="" ns3:_="">
    <xsd:import namespace="15a78f64-ca8b-401c-8f56-183c6546e7dd"/>
    <xsd:import namespace="f96f5f40-2d94-45af-9bb5-12df46707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78f64-ca8b-401c-8f56-183c6546e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5f40-2d94-45af-9bb5-12df46707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B4FB6-A0A5-4E80-8C29-774A812E5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78f64-ca8b-401c-8f56-183c6546e7dd"/>
    <ds:schemaRef ds:uri="f96f5f40-2d94-45af-9bb5-12df46707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CA36C6-299D-4899-B941-206EB335A6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C37967-E2AC-42D4-821B-20A7BA3FFC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E5E676-7D9A-4BCA-B262-1797412D9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novalogo</Template>
  <TotalTime>0</TotalTime>
  <Pages>3</Pages>
  <Words>388</Words>
  <Characters>2099</Characters>
  <Application>Microsoft Office Word</Application>
  <DocSecurity>0</DocSecurity>
  <Lines>17</Lines>
  <Paragraphs>4</Paragraphs>
  <ScaleCrop>false</ScaleCrop>
  <Company>Hewlett-Packard Company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Daniella Cardoso Lemos de Oliveira Rossiter</dc:creator>
  <cp:lastModifiedBy>Qualidade</cp:lastModifiedBy>
  <cp:revision>12</cp:revision>
  <cp:lastPrinted>2019-12-09T12:45:00Z</cp:lastPrinted>
  <dcterms:created xsi:type="dcterms:W3CDTF">2022-10-31T17:21:00Z</dcterms:created>
  <dcterms:modified xsi:type="dcterms:W3CDTF">2026-02-02T18:04:00Z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0x010100A0806A703EBB744FAD59CE6D77D14B5A</vt:lpwstr>
  </property>
</Properties>
</file>