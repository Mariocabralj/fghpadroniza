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9EDC04" w14:textId="73645A18" w:rsidR="006579C9" w:rsidRDefault="006579C9" w:rsidP="00906DDA">
      <w:pPr>
        <w:ind w:left="360"/>
        <w:rPr>
          <w:rFonts w:ascii="Arial" w:hAnsi="Arial" w:cs="Arial"/>
        </w:rPr>
      </w:pPr>
    </w:p>
    <w:p w14:paraId="4C8C3151" w14:textId="64F47064" w:rsidR="00320D6C" w:rsidRPr="002E3E4C" w:rsidRDefault="006E15AD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E3E4C">
        <w:rPr>
          <w:rFonts w:asciiTheme="minorHAnsi" w:hAnsiTheme="minorHAnsi" w:cstheme="minorHAnsi"/>
          <w:b/>
          <w:sz w:val="20"/>
          <w:szCs w:val="20"/>
        </w:rPr>
        <w:t>OBJETIVOS</w:t>
      </w:r>
    </w:p>
    <w:p w14:paraId="5D7A8DFC" w14:textId="7033C7E0" w:rsidR="00B7028B" w:rsidRPr="002E3E4C" w:rsidRDefault="00B7028B" w:rsidP="00B7028B">
      <w:pPr>
        <w:spacing w:after="0" w:line="259" w:lineRule="auto"/>
        <w:rPr>
          <w:rFonts w:asciiTheme="minorHAnsi" w:hAnsiTheme="minorHAnsi" w:cstheme="minorHAnsi"/>
          <w:bCs/>
          <w:sz w:val="20"/>
          <w:szCs w:val="20"/>
        </w:rPr>
      </w:pPr>
      <w:bookmarkStart w:id="0" w:name="_Hlk67929084"/>
      <w:r w:rsidRPr="002E3E4C">
        <w:rPr>
          <w:rFonts w:asciiTheme="minorHAnsi" w:hAnsiTheme="minorHAnsi" w:cstheme="minorHAnsi"/>
          <w:bCs/>
          <w:sz w:val="20"/>
          <w:szCs w:val="20"/>
        </w:rPr>
        <w:t xml:space="preserve">Descrever a finalidade do </w:t>
      </w:r>
      <w:r w:rsidR="00782A8E">
        <w:rPr>
          <w:rFonts w:asciiTheme="minorHAnsi" w:hAnsiTheme="minorHAnsi" w:cstheme="minorHAnsi"/>
          <w:bCs/>
          <w:sz w:val="20"/>
          <w:szCs w:val="20"/>
        </w:rPr>
        <w:t>manual</w:t>
      </w:r>
      <w:r w:rsidRPr="002E3E4C">
        <w:rPr>
          <w:rFonts w:asciiTheme="minorHAnsi" w:hAnsiTheme="minorHAnsi" w:cstheme="minorHAnsi"/>
          <w:bCs/>
          <w:sz w:val="20"/>
          <w:szCs w:val="20"/>
        </w:rPr>
        <w:t xml:space="preserve"> (o porquê de existir?)</w:t>
      </w:r>
    </w:p>
    <w:bookmarkEnd w:id="0"/>
    <w:p w14:paraId="763B56B6" w14:textId="77777777" w:rsidR="00B7028B" w:rsidRPr="002E3E4C" w:rsidRDefault="00B7028B" w:rsidP="00B702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C75F994" w14:textId="2E76B194" w:rsidR="006E15AD" w:rsidRPr="002E3E4C" w:rsidRDefault="006E15AD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E3E4C">
        <w:rPr>
          <w:rFonts w:asciiTheme="minorHAnsi" w:hAnsiTheme="minorHAnsi" w:cstheme="minorHAnsi"/>
          <w:b/>
          <w:sz w:val="20"/>
          <w:szCs w:val="20"/>
        </w:rPr>
        <w:t>ABRANGÊNCIA</w:t>
      </w:r>
    </w:p>
    <w:p w14:paraId="1C0B7671" w14:textId="77777777" w:rsidR="00673F5B" w:rsidRPr="002E3E4C" w:rsidRDefault="00673F5B" w:rsidP="00673F5B">
      <w:pPr>
        <w:tabs>
          <w:tab w:val="left" w:pos="284"/>
          <w:tab w:val="left" w:pos="3210"/>
        </w:tabs>
        <w:spacing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" w:name="_Hlk67929635"/>
      <w:r w:rsidRPr="002E3E4C">
        <w:rPr>
          <w:rFonts w:asciiTheme="minorHAnsi" w:hAnsiTheme="minorHAnsi" w:cstheme="minorHAnsi"/>
          <w:sz w:val="20"/>
          <w:szCs w:val="20"/>
        </w:rPr>
        <w:t>Descrever em que áreas o documento é válido.</w:t>
      </w:r>
    </w:p>
    <w:bookmarkEnd w:id="1"/>
    <w:p w14:paraId="27AC7056" w14:textId="77777777" w:rsidR="00B7028B" w:rsidRPr="002E3E4C" w:rsidRDefault="00B7028B" w:rsidP="00B702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9F720A7" w14:textId="38F9200A" w:rsidR="006E15AD" w:rsidRPr="002E3E4C" w:rsidRDefault="006E15AD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E3E4C">
        <w:rPr>
          <w:rFonts w:asciiTheme="minorHAnsi" w:hAnsiTheme="minorHAnsi" w:cstheme="minorHAnsi"/>
          <w:b/>
          <w:sz w:val="20"/>
          <w:szCs w:val="20"/>
        </w:rPr>
        <w:t>SIGLÁRIO</w:t>
      </w:r>
    </w:p>
    <w:p w14:paraId="2561CAC7" w14:textId="77777777" w:rsidR="00673F5B" w:rsidRPr="002E3E4C" w:rsidRDefault="00673F5B" w:rsidP="00673F5B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E3E4C">
        <w:rPr>
          <w:rFonts w:asciiTheme="minorHAnsi" w:hAnsiTheme="minorHAnsi" w:cstheme="minorHAnsi"/>
          <w:sz w:val="20"/>
          <w:szCs w:val="20"/>
        </w:rPr>
        <w:t>Alinhamento de linguagem, definição de termos e abreviações.</w:t>
      </w:r>
    </w:p>
    <w:p w14:paraId="710E3653" w14:textId="77777777" w:rsidR="00673F5B" w:rsidRPr="002E3E4C" w:rsidRDefault="00673F5B" w:rsidP="00673F5B">
      <w:pPr>
        <w:rPr>
          <w:rFonts w:asciiTheme="minorHAnsi" w:hAnsiTheme="minorHAnsi" w:cstheme="minorHAnsi"/>
          <w:b/>
          <w:sz w:val="20"/>
          <w:szCs w:val="20"/>
        </w:rPr>
      </w:pPr>
    </w:p>
    <w:p w14:paraId="61986565" w14:textId="0F41CA36" w:rsidR="006E15AD" w:rsidRPr="002E3E4C" w:rsidRDefault="006E15AD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E3E4C">
        <w:rPr>
          <w:rFonts w:asciiTheme="minorHAnsi" w:hAnsiTheme="minorHAnsi" w:cstheme="minorHAnsi"/>
          <w:b/>
          <w:sz w:val="20"/>
          <w:szCs w:val="20"/>
        </w:rPr>
        <w:t>COMPETÊNCIA</w:t>
      </w:r>
    </w:p>
    <w:p w14:paraId="76E10147" w14:textId="39538167" w:rsidR="00673F5B" w:rsidRPr="002E3E4C" w:rsidRDefault="00673F5B" w:rsidP="00673F5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2E3E4C">
        <w:rPr>
          <w:rFonts w:asciiTheme="minorHAnsi" w:hAnsiTheme="minorHAnsi" w:cstheme="minorHAnsi"/>
          <w:sz w:val="20"/>
          <w:szCs w:val="20"/>
        </w:rPr>
        <w:t>Descrever o papel e a responsabilidade nos envolvidos no processo.</w:t>
      </w:r>
    </w:p>
    <w:p w14:paraId="03D167F7" w14:textId="77777777" w:rsidR="00B7028B" w:rsidRPr="002E3E4C" w:rsidRDefault="00B7028B" w:rsidP="00B702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8F0791D" w14:textId="394372A3" w:rsidR="00CC08B2" w:rsidRDefault="009A612F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DIPOSIÇÕES GERAIS</w:t>
      </w:r>
      <w:r w:rsidR="00CE45F0">
        <w:rPr>
          <w:rFonts w:asciiTheme="minorHAnsi" w:hAnsiTheme="minorHAnsi" w:cstheme="minorHAnsi"/>
          <w:b/>
          <w:sz w:val="20"/>
          <w:szCs w:val="20"/>
        </w:rPr>
        <w:tab/>
      </w:r>
    </w:p>
    <w:p w14:paraId="2226C062" w14:textId="5D2A628C" w:rsidR="00CC08B2" w:rsidRPr="00CC08B2" w:rsidRDefault="00CC08B2" w:rsidP="00CC08B2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CC08B2">
        <w:rPr>
          <w:rFonts w:asciiTheme="minorHAnsi" w:hAnsiTheme="minorHAnsi" w:cstheme="minorHAnsi"/>
          <w:sz w:val="20"/>
          <w:szCs w:val="20"/>
        </w:rPr>
        <w:t>Descrever os itens relacionados ao manual em questão.</w:t>
      </w:r>
    </w:p>
    <w:p w14:paraId="43AF379C" w14:textId="77777777" w:rsidR="00CC08B2" w:rsidRDefault="00CC08B2" w:rsidP="00CC08B2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2728AC0" w14:textId="69A55E14" w:rsidR="006E15AD" w:rsidRPr="002E3E4C" w:rsidRDefault="006E15AD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E3E4C">
        <w:rPr>
          <w:rFonts w:asciiTheme="minorHAnsi" w:hAnsiTheme="minorHAnsi" w:cstheme="minorHAnsi"/>
          <w:b/>
          <w:sz w:val="20"/>
          <w:szCs w:val="20"/>
        </w:rPr>
        <w:t>HISTÓRICO DE REVISÕES</w:t>
      </w:r>
    </w:p>
    <w:p w14:paraId="131410B3" w14:textId="77777777" w:rsidR="00B7028B" w:rsidRPr="002E3E4C" w:rsidRDefault="00B7028B" w:rsidP="00B702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B7028B" w:rsidRPr="002E3E4C" w14:paraId="5FD2375A" w14:textId="77777777" w:rsidTr="00FE6CB0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384F9349" w14:textId="77777777" w:rsidR="00B7028B" w:rsidRPr="002E3E4C" w:rsidRDefault="00B7028B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HISTÓRICO DE REVISÕES</w:t>
            </w:r>
          </w:p>
        </w:tc>
      </w:tr>
      <w:tr w:rsidR="00B7028B" w:rsidRPr="002E3E4C" w14:paraId="3ABF8688" w14:textId="77777777" w:rsidTr="00FE6CB0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1EA25DC0" w14:textId="77777777" w:rsidR="00B7028B" w:rsidRPr="002E3E4C" w:rsidRDefault="00B7028B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55F3515C" w14:textId="77777777" w:rsidR="00B7028B" w:rsidRPr="002E3E4C" w:rsidRDefault="00B7028B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7285229E" w14:textId="77777777" w:rsidR="00B7028B" w:rsidRPr="002E3E4C" w:rsidRDefault="00B7028B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788DEC53" w14:textId="77777777" w:rsidR="00B7028B" w:rsidRPr="002E3E4C" w:rsidRDefault="00B7028B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77B01FC3" w14:textId="77777777" w:rsidR="00B7028B" w:rsidRPr="002E3E4C" w:rsidRDefault="00B7028B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APROVAÇÃO</w:t>
            </w:r>
          </w:p>
        </w:tc>
      </w:tr>
      <w:tr w:rsidR="00B7028B" w:rsidRPr="002E3E4C" w14:paraId="4AC56DDA" w14:textId="77777777" w:rsidTr="00FE6CB0">
        <w:trPr>
          <w:trHeight w:val="522"/>
          <w:jc w:val="center"/>
        </w:trPr>
        <w:tc>
          <w:tcPr>
            <w:tcW w:w="988" w:type="dxa"/>
          </w:tcPr>
          <w:p w14:paraId="6098F1A3" w14:textId="77777777" w:rsidR="00B7028B" w:rsidRPr="002E3E4C" w:rsidRDefault="00B7028B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7AD912" w14:textId="77777777" w:rsidR="00B7028B" w:rsidRPr="002E3E4C" w:rsidRDefault="00B7028B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11E68619" w14:textId="77777777" w:rsidR="00B7028B" w:rsidRPr="002E3E4C" w:rsidRDefault="00B7028B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53B3188A" w14:textId="77777777" w:rsidR="00B7028B" w:rsidRPr="002E3E4C" w:rsidRDefault="00B7028B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28" w:type="dxa"/>
          </w:tcPr>
          <w:p w14:paraId="18C14D76" w14:textId="77777777" w:rsidR="00B7028B" w:rsidRPr="002E3E4C" w:rsidRDefault="00B7028B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41BC48A" w14:textId="77777777" w:rsidR="00B7028B" w:rsidRPr="002E3E4C" w:rsidRDefault="00B7028B" w:rsidP="00B702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9F72725" w14:textId="11986868" w:rsidR="006E15AD" w:rsidRPr="002E3E4C" w:rsidRDefault="006E15AD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E3E4C">
        <w:rPr>
          <w:rFonts w:asciiTheme="minorHAnsi" w:hAnsiTheme="minorHAnsi" w:cstheme="minorHAnsi"/>
          <w:b/>
          <w:sz w:val="20"/>
          <w:szCs w:val="20"/>
        </w:rPr>
        <w:t>REFERÊNCIA BIBLIOGRÁFICA</w:t>
      </w:r>
    </w:p>
    <w:p w14:paraId="534E74FC" w14:textId="77777777" w:rsidR="00320D6C" w:rsidRPr="002E3E4C" w:rsidRDefault="00320D6C" w:rsidP="00320D6C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CAAE920" w14:textId="77777777" w:rsidR="00320D6C" w:rsidRPr="002E3E4C" w:rsidRDefault="00320D6C" w:rsidP="00320D6C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EF79E9A" w14:textId="77777777" w:rsidR="00320D6C" w:rsidRPr="00906DDA" w:rsidRDefault="00320D6C" w:rsidP="00906DDA">
      <w:pPr>
        <w:ind w:left="360"/>
        <w:rPr>
          <w:rFonts w:ascii="Arial" w:hAnsi="Arial" w:cs="Arial"/>
        </w:rPr>
      </w:pPr>
    </w:p>
    <w:sectPr w:rsidR="00320D6C" w:rsidRPr="00906DDA" w:rsidSect="007020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E540C" w14:textId="77777777" w:rsidR="00422019" w:rsidRDefault="00422019" w:rsidP="00EF1D1C">
      <w:pPr>
        <w:spacing w:after="0" w:line="240" w:lineRule="auto"/>
      </w:pPr>
      <w:r>
        <w:separator/>
      </w:r>
    </w:p>
  </w:endnote>
  <w:endnote w:type="continuationSeparator" w:id="0">
    <w:p w14:paraId="073DEAF5" w14:textId="77777777" w:rsidR="00422019" w:rsidRDefault="00422019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F3FF0" w14:textId="77777777" w:rsidR="00CA2200" w:rsidRDefault="00CA22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</w:p>
          </w:tc>
          <w:tc>
            <w:tcPr>
              <w:tcW w:w="3245" w:type="dxa"/>
            </w:tcPr>
            <w:p w14:paraId="33203F6C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</w:p>
          </w:tc>
          <w:tc>
            <w:tcPr>
              <w:tcW w:w="3246" w:type="dxa"/>
            </w:tcPr>
            <w:p w14:paraId="772DDD1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5" w:type="dxa"/>
            </w:tcPr>
            <w:p w14:paraId="6E91C728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6" w:type="dxa"/>
            </w:tcPr>
            <w:p w14:paraId="69924131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</w:tr>
      </w:tbl>
      <w:p w14:paraId="4E0BF5D1" w14:textId="70EF53E5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123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25673" w14:textId="77777777" w:rsidR="00CA2200" w:rsidRDefault="00CA22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9C309" w14:textId="77777777" w:rsidR="00422019" w:rsidRDefault="00422019" w:rsidP="00EF1D1C">
      <w:pPr>
        <w:spacing w:after="0" w:line="240" w:lineRule="auto"/>
      </w:pPr>
      <w:r>
        <w:separator/>
      </w:r>
    </w:p>
  </w:footnote>
  <w:footnote w:type="continuationSeparator" w:id="0">
    <w:p w14:paraId="74AD497A" w14:textId="77777777" w:rsidR="00422019" w:rsidRDefault="00422019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01A6E" w14:textId="77777777" w:rsidR="00CA2200" w:rsidRDefault="00CA22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0BCE7221" w:rsidR="00254F44" w:rsidRDefault="0076123C" w:rsidP="00570EB0">
    <w:pPr>
      <w:pStyle w:val="Cabealho"/>
      <w:tabs>
        <w:tab w:val="left" w:pos="1550"/>
        <w:tab w:val="center" w:pos="4873"/>
      </w:tabs>
      <w:jc w:val="center"/>
    </w:pPr>
    <w:r>
      <w:rPr>
        <w:noProof/>
      </w:rPr>
      <w:drawing>
        <wp:inline distT="0" distB="0" distL="0" distR="0" wp14:anchorId="09FD183C" wp14:editId="5C25130A">
          <wp:extent cx="6188710" cy="625475"/>
          <wp:effectExtent l="0" t="0" r="2540" b="3175"/>
          <wp:docPr id="205172682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id w:val="-363134108"/>
        <w:docPartObj>
          <w:docPartGallery w:val="Watermarks"/>
          <w:docPartUnique/>
        </w:docPartObj>
      </w:sdtPr>
      <w:sdtEndPr/>
      <w:sdtContent>
        <w:r>
          <w:pict w14:anchorId="6B43E1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6145" type="#_x0000_t136" style="position:absolute;left:0;text-align:left;margin-left:0;margin-top:0;width:494.9pt;height:164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 w:rsidR="00FA19D0">
      <w:tab/>
    </w:r>
    <w:r w:rsidR="00FA19D0">
      <w:tab/>
    </w:r>
    <w:r w:rsidR="00FA19D0">
      <w:tab/>
    </w:r>
    <w:bookmarkStart w:id="2" w:name="_GoBack"/>
    <w:r w:rsidR="004950C8">
      <w:rPr>
        <w:noProof/>
      </w:rPr>
      <w:drawing>
        <wp:anchor distT="0" distB="0" distL="114300" distR="114300" simplePos="0" relativeHeight="251657216" behindDoc="1" locked="0" layoutInCell="1" allowOverlap="1" wp14:anchorId="6ED9ACFA" wp14:editId="413D76B6">
          <wp:simplePos x="0" y="0"/>
          <wp:positionH relativeFrom="column">
            <wp:posOffset>-717605</wp:posOffset>
          </wp:positionH>
          <wp:positionV relativeFrom="paragraph">
            <wp:posOffset>-160048</wp:posOffset>
          </wp:positionV>
          <wp:extent cx="7554246" cy="10684621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2-07-15 at 10.29.39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246" cy="106846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2E281F">
      <w:trPr>
        <w:trHeight w:val="254"/>
      </w:trPr>
      <w:tc>
        <w:tcPr>
          <w:tcW w:w="4030" w:type="dxa"/>
        </w:tcPr>
        <w:p w14:paraId="4978ACDE" w14:textId="0EC5A691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3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>XXXXX</w:t>
          </w:r>
        </w:p>
      </w:tc>
      <w:tc>
        <w:tcPr>
          <w:tcW w:w="4016" w:type="dxa"/>
        </w:tcPr>
        <w:p w14:paraId="358CADBF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  <w:r>
            <w:rPr>
              <w:rFonts w:asciiTheme="minorHAnsi" w:hAnsiTheme="minorHAnsi" w:cstheme="minorHAnsi"/>
              <w:sz w:val="20"/>
              <w:szCs w:val="20"/>
            </w:rPr>
            <w:t>xx/xx/xx</w:t>
          </w:r>
        </w:p>
      </w:tc>
      <w:tc>
        <w:tcPr>
          <w:tcW w:w="1730" w:type="dxa"/>
        </w:tcPr>
        <w:p w14:paraId="70F23DD8" w14:textId="77777777" w:rsidR="00254F44" w:rsidRPr="00EE5617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  <w:r w:rsidRPr="00EE5617">
            <w:rPr>
              <w:rFonts w:asciiTheme="minorHAnsi" w:hAnsiTheme="minorHAnsi" w:cstheme="minorHAnsi"/>
              <w:sz w:val="20"/>
              <w:szCs w:val="20"/>
            </w:rPr>
            <w:t>001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08AC9079" w:rsidR="00FA19D0" w:rsidRPr="00B91BE4" w:rsidRDefault="00254F44" w:rsidP="008F68EE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 xml:space="preserve">Modelo Padrão </w:t>
          </w:r>
          <w:r w:rsidR="00FA19D0">
            <w:rPr>
              <w:rFonts w:asciiTheme="minorHAnsi" w:hAnsiTheme="minorHAnsi" w:cstheme="minorHAnsi"/>
              <w:sz w:val="20"/>
              <w:szCs w:val="20"/>
            </w:rPr>
            <w:t>–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8F68EE">
            <w:rPr>
              <w:rFonts w:asciiTheme="minorHAnsi" w:hAnsiTheme="minorHAnsi" w:cstheme="minorHAnsi"/>
              <w:sz w:val="20"/>
              <w:szCs w:val="20"/>
            </w:rPr>
            <w:t>Manual</w:t>
          </w:r>
        </w:p>
      </w:tc>
    </w:tr>
    <w:tr w:rsidR="00254F44" w:rsidRPr="00B91BE4" w14:paraId="1C559CE5" w14:textId="77777777" w:rsidTr="002E281F">
      <w:trPr>
        <w:trHeight w:val="270"/>
      </w:trPr>
      <w:tc>
        <w:tcPr>
          <w:tcW w:w="4030" w:type="dxa"/>
        </w:tcPr>
        <w:p w14:paraId="7B26C576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Quem fez o documento</w:t>
          </w:r>
        </w:p>
      </w:tc>
      <w:tc>
        <w:tcPr>
          <w:tcW w:w="4016" w:type="dxa"/>
        </w:tcPr>
        <w:p w14:paraId="1972368E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>Referência técnica ou Direção Geral</w:t>
          </w:r>
        </w:p>
      </w:tc>
      <w:tc>
        <w:tcPr>
          <w:tcW w:w="1730" w:type="dxa"/>
        </w:tcPr>
        <w:p w14:paraId="4DA3B4A3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>
            <w:rPr>
              <w:rFonts w:asciiTheme="minorHAnsi" w:hAnsiTheme="minorHAnsi" w:cstheme="minorHAnsi"/>
              <w:sz w:val="20"/>
              <w:szCs w:val="20"/>
            </w:rPr>
            <w:t>xx/xx/</w:t>
          </w:r>
          <w:bookmarkEnd w:id="3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</w:p>
      </w:tc>
    </w:tr>
  </w:tbl>
  <w:p w14:paraId="1B70C234" w14:textId="24D749DB" w:rsidR="00254F44" w:rsidRPr="00C67145" w:rsidRDefault="00254F44" w:rsidP="00C67145">
    <w:pPr>
      <w:pStyle w:val="Cabealho"/>
      <w:jc w:val="center"/>
    </w:pPr>
  </w:p>
  <w:p w14:paraId="4FD70388" w14:textId="77777777" w:rsidR="00254F44" w:rsidRDefault="00254F44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DABDB" w14:textId="77777777" w:rsidR="00CA2200" w:rsidRDefault="00CA22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478F"/>
    <w:multiLevelType w:val="hybridMultilevel"/>
    <w:tmpl w:val="3F561E14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4" w15:restartNumberingAfterBreak="0">
    <w:nsid w:val="20ED6F09"/>
    <w:multiLevelType w:val="multilevel"/>
    <w:tmpl w:val="C1CA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B3F5C14"/>
    <w:multiLevelType w:val="multilevel"/>
    <w:tmpl w:val="8574191A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FE73D8"/>
    <w:multiLevelType w:val="hybridMultilevel"/>
    <w:tmpl w:val="FA58A5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C3384F"/>
    <w:multiLevelType w:val="hybridMultilevel"/>
    <w:tmpl w:val="B9FEB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A54CA"/>
    <w:multiLevelType w:val="multilevel"/>
    <w:tmpl w:val="CF129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1" w15:restartNumberingAfterBreak="0">
    <w:nsid w:val="3E8F2AEA"/>
    <w:multiLevelType w:val="hybridMultilevel"/>
    <w:tmpl w:val="04023096"/>
    <w:lvl w:ilvl="0" w:tplc="0416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B184D"/>
    <w:multiLevelType w:val="hybridMultilevel"/>
    <w:tmpl w:val="B602E2B8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0"/>
  </w:num>
  <w:num w:numId="4">
    <w:abstractNumId w:val="9"/>
  </w:num>
  <w:num w:numId="5">
    <w:abstractNumId w:val="18"/>
  </w:num>
  <w:num w:numId="6">
    <w:abstractNumId w:val="13"/>
  </w:num>
  <w:num w:numId="7">
    <w:abstractNumId w:val="1"/>
  </w:num>
  <w:num w:numId="8">
    <w:abstractNumId w:val="15"/>
  </w:num>
  <w:num w:numId="9">
    <w:abstractNumId w:val="14"/>
  </w:num>
  <w:num w:numId="10">
    <w:abstractNumId w:val="3"/>
  </w:num>
  <w:num w:numId="11">
    <w:abstractNumId w:val="11"/>
  </w:num>
  <w:num w:numId="12">
    <w:abstractNumId w:val="7"/>
  </w:num>
  <w:num w:numId="13">
    <w:abstractNumId w:val="4"/>
  </w:num>
  <w:num w:numId="14">
    <w:abstractNumId w:val="6"/>
  </w:num>
  <w:num w:numId="15">
    <w:abstractNumId w:val="8"/>
  </w:num>
  <w:num w:numId="16">
    <w:abstractNumId w:val="2"/>
  </w:num>
  <w:num w:numId="17">
    <w:abstractNumId w:val="5"/>
  </w:num>
  <w:num w:numId="18">
    <w:abstractNumId w:val="16"/>
  </w:num>
  <w:num w:numId="19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5875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41D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346B"/>
    <w:rsid w:val="001167BB"/>
    <w:rsid w:val="0012456E"/>
    <w:rsid w:val="00126B99"/>
    <w:rsid w:val="00130C9F"/>
    <w:rsid w:val="00134250"/>
    <w:rsid w:val="001526E1"/>
    <w:rsid w:val="00154B6F"/>
    <w:rsid w:val="0016417B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F23F5"/>
    <w:rsid w:val="001F267D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1CDF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D16D2"/>
    <w:rsid w:val="002D3FEA"/>
    <w:rsid w:val="002D5FDF"/>
    <w:rsid w:val="002D75C3"/>
    <w:rsid w:val="002E121F"/>
    <w:rsid w:val="002E1413"/>
    <w:rsid w:val="002E281F"/>
    <w:rsid w:val="002E3374"/>
    <w:rsid w:val="002E3E4C"/>
    <w:rsid w:val="002E4AE2"/>
    <w:rsid w:val="002E782B"/>
    <w:rsid w:val="002F16EE"/>
    <w:rsid w:val="002F3965"/>
    <w:rsid w:val="002F42B7"/>
    <w:rsid w:val="003078A0"/>
    <w:rsid w:val="00315713"/>
    <w:rsid w:val="00315DC3"/>
    <w:rsid w:val="00320D6C"/>
    <w:rsid w:val="003210B5"/>
    <w:rsid w:val="003239F1"/>
    <w:rsid w:val="00333B22"/>
    <w:rsid w:val="0034453E"/>
    <w:rsid w:val="003508D0"/>
    <w:rsid w:val="00355412"/>
    <w:rsid w:val="00363A0D"/>
    <w:rsid w:val="00365BD8"/>
    <w:rsid w:val="00367088"/>
    <w:rsid w:val="00367827"/>
    <w:rsid w:val="003703A3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2019"/>
    <w:rsid w:val="00424C9E"/>
    <w:rsid w:val="004265D6"/>
    <w:rsid w:val="00426D90"/>
    <w:rsid w:val="0043021E"/>
    <w:rsid w:val="00430F01"/>
    <w:rsid w:val="00437E1E"/>
    <w:rsid w:val="00444973"/>
    <w:rsid w:val="00460805"/>
    <w:rsid w:val="00462FB6"/>
    <w:rsid w:val="004653CE"/>
    <w:rsid w:val="00474625"/>
    <w:rsid w:val="0047597E"/>
    <w:rsid w:val="004779AF"/>
    <w:rsid w:val="0048599D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4EA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0EB0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6126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3F5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15AD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4335"/>
    <w:rsid w:val="00736D06"/>
    <w:rsid w:val="00737A37"/>
    <w:rsid w:val="00740085"/>
    <w:rsid w:val="007431E3"/>
    <w:rsid w:val="00746669"/>
    <w:rsid w:val="00750C62"/>
    <w:rsid w:val="007522C8"/>
    <w:rsid w:val="007555C2"/>
    <w:rsid w:val="00755AC8"/>
    <w:rsid w:val="00760670"/>
    <w:rsid w:val="00760F81"/>
    <w:rsid w:val="0076123C"/>
    <w:rsid w:val="00770887"/>
    <w:rsid w:val="0078290B"/>
    <w:rsid w:val="00782A8E"/>
    <w:rsid w:val="0078363F"/>
    <w:rsid w:val="0079046A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06D02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8F68EE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2D5F"/>
    <w:rsid w:val="0097455D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612F"/>
    <w:rsid w:val="009A7A73"/>
    <w:rsid w:val="009B1214"/>
    <w:rsid w:val="009B2A3D"/>
    <w:rsid w:val="009B3F47"/>
    <w:rsid w:val="009B45C3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7107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028B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2200"/>
    <w:rsid w:val="00CA5886"/>
    <w:rsid w:val="00CA692C"/>
    <w:rsid w:val="00CB12AF"/>
    <w:rsid w:val="00CB40DE"/>
    <w:rsid w:val="00CB61BC"/>
    <w:rsid w:val="00CB6799"/>
    <w:rsid w:val="00CB6FA4"/>
    <w:rsid w:val="00CB705E"/>
    <w:rsid w:val="00CC08B2"/>
    <w:rsid w:val="00CC2384"/>
    <w:rsid w:val="00CC2CFE"/>
    <w:rsid w:val="00CD4AF4"/>
    <w:rsid w:val="00CD4E3A"/>
    <w:rsid w:val="00CD6963"/>
    <w:rsid w:val="00CE2618"/>
    <w:rsid w:val="00CE2646"/>
    <w:rsid w:val="00CE315A"/>
    <w:rsid w:val="00CE45F0"/>
    <w:rsid w:val="00CE4D3D"/>
    <w:rsid w:val="00CE7788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1D5E"/>
    <w:rsid w:val="00D44349"/>
    <w:rsid w:val="00D44CBE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29FD"/>
    <w:rsid w:val="00DE673B"/>
    <w:rsid w:val="00DF1FBB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209B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3202"/>
    <w:rsid w:val="00F83D57"/>
    <w:rsid w:val="00F85BCF"/>
    <w:rsid w:val="00F860D5"/>
    <w:rsid w:val="00F91A76"/>
    <w:rsid w:val="00FA19D0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0805DBAD"/>
    <w:rsid w:val="501C2354"/>
    <w:rsid w:val="65722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3CEBD9BC"/>
  <w15:docId w15:val="{674E4B0B-68C9-42D6-A934-0563F526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00FFF6-9207-4C7D-BE70-7DE0E7469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1</TotalTime>
  <Pages>1</Pages>
  <Words>78</Words>
  <Characters>423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16</cp:revision>
  <cp:lastPrinted>2019-12-09T12:45:00Z</cp:lastPrinted>
  <dcterms:created xsi:type="dcterms:W3CDTF">2022-10-31T18:33:00Z</dcterms:created>
  <dcterms:modified xsi:type="dcterms:W3CDTF">2026-03-23T14:47:00Z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