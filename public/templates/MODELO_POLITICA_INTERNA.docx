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9EDC04" w14:textId="49C551AC" w:rsidR="006579C9" w:rsidRPr="00721E51" w:rsidRDefault="006579C9" w:rsidP="3DE04C12">
      <w:pPr>
        <w:rPr>
          <w:rFonts w:asciiTheme="minorHAnsi" w:hAnsiTheme="minorHAnsi" w:cstheme="minorBidi"/>
        </w:rPr>
      </w:pPr>
    </w:p>
    <w:p w14:paraId="4C8C3151" w14:textId="0CBF2A7A" w:rsidR="00320D6C" w:rsidRPr="00721E51" w:rsidRDefault="00320D6C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sz w:val="20"/>
          <w:szCs w:val="20"/>
        </w:rPr>
      </w:pPr>
      <w:r w:rsidRPr="00721E51">
        <w:rPr>
          <w:rFonts w:asciiTheme="minorHAnsi" w:hAnsiTheme="minorHAnsi" w:cstheme="minorHAnsi"/>
          <w:b/>
          <w:sz w:val="20"/>
          <w:szCs w:val="20"/>
        </w:rPr>
        <w:t>APRESENTAÇÃO</w:t>
      </w:r>
    </w:p>
    <w:p w14:paraId="394CD32F" w14:textId="77777777" w:rsidR="00320D6C" w:rsidRPr="00721E51" w:rsidRDefault="00320D6C" w:rsidP="00320D6C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721E51">
        <w:rPr>
          <w:rFonts w:asciiTheme="minorHAnsi" w:hAnsiTheme="minorHAnsi" w:cstheme="minorHAnsi"/>
          <w:bCs/>
          <w:sz w:val="20"/>
          <w:szCs w:val="20"/>
        </w:rPr>
        <w:t>Descrever o conceito, introduzir o assunto que a ser tratado na política.</w:t>
      </w:r>
    </w:p>
    <w:p w14:paraId="534E74FC" w14:textId="77777777" w:rsidR="00320D6C" w:rsidRPr="00721E51" w:rsidRDefault="00320D6C" w:rsidP="00320D6C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03EAC942" w14:textId="77777777" w:rsidR="00320D6C" w:rsidRPr="00721E51" w:rsidRDefault="00320D6C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721E51">
        <w:rPr>
          <w:rFonts w:asciiTheme="minorHAnsi" w:hAnsiTheme="minorHAnsi" w:cstheme="minorHAnsi"/>
          <w:b/>
          <w:sz w:val="20"/>
          <w:szCs w:val="20"/>
        </w:rPr>
        <w:t>OBJETIVO</w:t>
      </w:r>
    </w:p>
    <w:p w14:paraId="6137970E" w14:textId="77777777" w:rsidR="00320D6C" w:rsidRPr="00721E51" w:rsidRDefault="00320D6C" w:rsidP="00320D6C">
      <w:pPr>
        <w:spacing w:after="0" w:line="259" w:lineRule="auto"/>
        <w:rPr>
          <w:rFonts w:asciiTheme="minorHAnsi" w:hAnsiTheme="minorHAnsi" w:cstheme="minorHAnsi"/>
          <w:bCs/>
          <w:sz w:val="20"/>
          <w:szCs w:val="20"/>
        </w:rPr>
      </w:pPr>
      <w:bookmarkStart w:id="0" w:name="_Hlk67929084"/>
      <w:r w:rsidRPr="00721E51">
        <w:rPr>
          <w:rFonts w:asciiTheme="minorHAnsi" w:hAnsiTheme="minorHAnsi" w:cstheme="minorHAnsi"/>
          <w:bCs/>
          <w:sz w:val="20"/>
          <w:szCs w:val="20"/>
        </w:rPr>
        <w:t>Descrever a finalidade do protocolo (o porquê de existir?)</w:t>
      </w:r>
    </w:p>
    <w:bookmarkEnd w:id="0"/>
    <w:p w14:paraId="2CAAE920" w14:textId="77777777" w:rsidR="00320D6C" w:rsidRPr="00721E51" w:rsidRDefault="00320D6C" w:rsidP="00320D6C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7E0D818B" w14:textId="14AEFBCD" w:rsidR="00055875" w:rsidRPr="00721E51" w:rsidRDefault="00055875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721E51">
        <w:rPr>
          <w:rFonts w:asciiTheme="minorHAnsi" w:hAnsiTheme="minorHAnsi" w:cstheme="minorHAnsi"/>
          <w:b/>
          <w:sz w:val="20"/>
          <w:szCs w:val="20"/>
        </w:rPr>
        <w:t>SIGLÁRIO</w:t>
      </w:r>
    </w:p>
    <w:p w14:paraId="5EFDF0B2" w14:textId="77777777" w:rsidR="00721E51" w:rsidRPr="00721E51" w:rsidRDefault="00721E51" w:rsidP="00721E51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21E51">
        <w:rPr>
          <w:rFonts w:asciiTheme="minorHAnsi" w:hAnsiTheme="minorHAnsi" w:cstheme="minorHAnsi"/>
          <w:sz w:val="20"/>
          <w:szCs w:val="20"/>
        </w:rPr>
        <w:t>Alinhamento de linguagem, definição de termos e abreviações.</w:t>
      </w:r>
    </w:p>
    <w:p w14:paraId="17FEAEE2" w14:textId="77777777" w:rsidR="00055875" w:rsidRPr="00721E51" w:rsidRDefault="00055875" w:rsidP="00055875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3BE3FD3" w14:textId="168CF4F3" w:rsidR="00320D6C" w:rsidRPr="00721E51" w:rsidRDefault="00055875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721E51">
        <w:rPr>
          <w:rFonts w:asciiTheme="minorHAnsi" w:hAnsiTheme="minorHAnsi" w:cstheme="minorHAnsi"/>
          <w:b/>
          <w:sz w:val="20"/>
          <w:szCs w:val="20"/>
        </w:rPr>
        <w:t>DISPOSIÇÕES GERAIS</w:t>
      </w:r>
    </w:p>
    <w:p w14:paraId="4C476115" w14:textId="77777777" w:rsidR="00055875" w:rsidRPr="00721E51" w:rsidRDefault="00055875" w:rsidP="00055875">
      <w:pPr>
        <w:tabs>
          <w:tab w:val="left" w:pos="284"/>
        </w:tabs>
        <w:spacing w:after="0" w:line="360" w:lineRule="auto"/>
        <w:jc w:val="both"/>
        <w:rPr>
          <w:rStyle w:val="CharacterStyle1"/>
          <w:rFonts w:asciiTheme="minorHAnsi" w:hAnsiTheme="minorHAnsi" w:cstheme="minorHAnsi"/>
          <w:sz w:val="20"/>
          <w:szCs w:val="20"/>
          <w:lang w:val="pt-PT"/>
        </w:rPr>
      </w:pPr>
      <w:r w:rsidRPr="00721E51">
        <w:rPr>
          <w:rStyle w:val="CharacterStyle1"/>
          <w:rFonts w:asciiTheme="minorHAnsi" w:hAnsiTheme="minorHAnsi" w:cstheme="minorHAnsi"/>
          <w:sz w:val="20"/>
          <w:szCs w:val="20"/>
          <w:lang w:val="pt-PT"/>
        </w:rPr>
        <w:t>Detalhamento do processo.</w:t>
      </w:r>
    </w:p>
    <w:p w14:paraId="29F122D6" w14:textId="77777777" w:rsidR="00320D6C" w:rsidRPr="00721E51" w:rsidRDefault="00320D6C" w:rsidP="00320D6C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22D22B22" w14:textId="1498A396" w:rsidR="00320D6C" w:rsidRPr="00721E51" w:rsidRDefault="00055875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721E51">
        <w:rPr>
          <w:rFonts w:asciiTheme="minorHAnsi" w:hAnsiTheme="minorHAnsi" w:cstheme="minorHAnsi"/>
          <w:b/>
          <w:bCs/>
          <w:sz w:val="20"/>
          <w:szCs w:val="20"/>
        </w:rPr>
        <w:t>INFORMAÇÕES ADICIONAIS</w:t>
      </w:r>
    </w:p>
    <w:p w14:paraId="73CD8473" w14:textId="599DD17D" w:rsidR="00320D6C" w:rsidRPr="00721E51" w:rsidRDefault="00055875" w:rsidP="00320D6C">
      <w:pPr>
        <w:tabs>
          <w:tab w:val="left" w:pos="284"/>
        </w:tabs>
        <w:spacing w:after="0" w:line="360" w:lineRule="auto"/>
        <w:jc w:val="both"/>
        <w:rPr>
          <w:rStyle w:val="CharacterStyle1"/>
          <w:rFonts w:asciiTheme="minorHAnsi" w:hAnsiTheme="minorHAnsi" w:cstheme="minorHAnsi"/>
          <w:sz w:val="20"/>
          <w:szCs w:val="20"/>
          <w:lang w:val="pt-PT"/>
        </w:rPr>
      </w:pPr>
      <w:r w:rsidRPr="00721E51">
        <w:rPr>
          <w:rStyle w:val="CharacterStyle1"/>
          <w:rFonts w:asciiTheme="minorHAnsi" w:hAnsiTheme="minorHAnsi" w:cstheme="minorHAnsi"/>
          <w:sz w:val="20"/>
          <w:szCs w:val="20"/>
          <w:lang w:val="pt-PT"/>
        </w:rPr>
        <w:t>Informações relevantes complementares ao processo.</w:t>
      </w:r>
    </w:p>
    <w:p w14:paraId="506389F9" w14:textId="77777777" w:rsidR="00320D6C" w:rsidRPr="00721E51" w:rsidRDefault="00320D6C" w:rsidP="00320D6C">
      <w:pPr>
        <w:pStyle w:val="PargrafodaLista"/>
        <w:tabs>
          <w:tab w:val="left" w:pos="426"/>
        </w:tabs>
        <w:spacing w:after="0" w:line="360" w:lineRule="auto"/>
        <w:ind w:left="0"/>
        <w:jc w:val="both"/>
        <w:rPr>
          <w:rStyle w:val="CharacterStyle1"/>
          <w:rFonts w:asciiTheme="minorHAnsi" w:eastAsia="Times New Roman" w:hAnsiTheme="minorHAnsi" w:cstheme="minorHAnsi"/>
          <w:b/>
          <w:bCs/>
          <w:sz w:val="20"/>
          <w:szCs w:val="20"/>
          <w:lang w:val="pt-PT"/>
        </w:rPr>
      </w:pPr>
    </w:p>
    <w:p w14:paraId="08FA5CFC" w14:textId="77777777" w:rsidR="0078290B" w:rsidRPr="00721E51" w:rsidRDefault="0078290B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Style w:val="CharacterStyle1"/>
          <w:rFonts w:asciiTheme="minorHAnsi" w:hAnsiTheme="minorHAnsi" w:cstheme="minorHAnsi"/>
          <w:sz w:val="20"/>
          <w:szCs w:val="20"/>
        </w:rPr>
      </w:pPr>
      <w:r w:rsidRPr="00721E51">
        <w:rPr>
          <w:rStyle w:val="CharacterStyle1"/>
          <w:rFonts w:asciiTheme="minorHAnsi" w:eastAsia="Times New Roman" w:hAnsiTheme="minorHAnsi" w:cstheme="minorHAnsi"/>
          <w:b/>
          <w:bCs/>
          <w:sz w:val="20"/>
          <w:szCs w:val="20"/>
          <w:lang w:val="pt-PT"/>
        </w:rPr>
        <w:t>HISTÓRICO DE REVISÕES</w:t>
      </w:r>
    </w:p>
    <w:p w14:paraId="3AD2CB5C" w14:textId="3EC48CC8" w:rsidR="0078290B" w:rsidRPr="00721E51" w:rsidRDefault="0078290B" w:rsidP="0078290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Style w:val="CharacterStyle1"/>
          <w:rFonts w:asciiTheme="minorHAnsi" w:eastAsia="Times New Roman" w:hAnsiTheme="minorHAnsi" w:cstheme="minorHAnsi"/>
          <w:b/>
          <w:bCs/>
          <w:sz w:val="20"/>
          <w:szCs w:val="20"/>
          <w:lang w:val="pt-PT"/>
        </w:rPr>
      </w:pPr>
    </w:p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"/>
        <w:gridCol w:w="1134"/>
        <w:gridCol w:w="3402"/>
        <w:gridCol w:w="1984"/>
        <w:gridCol w:w="2228"/>
      </w:tblGrid>
      <w:tr w:rsidR="00B90EED" w:rsidRPr="00721E51" w14:paraId="5BFFB0DD" w14:textId="77777777" w:rsidTr="00FE6CB0">
        <w:trPr>
          <w:trHeight w:val="332"/>
          <w:jc w:val="center"/>
        </w:trPr>
        <w:tc>
          <w:tcPr>
            <w:tcW w:w="9736" w:type="dxa"/>
            <w:gridSpan w:val="5"/>
            <w:shd w:val="clear" w:color="auto" w:fill="C4BC96" w:themeFill="background2" w:themeFillShade="BF"/>
          </w:tcPr>
          <w:p w14:paraId="3D03F5F6" w14:textId="77777777" w:rsidR="00B90EED" w:rsidRPr="00721E51" w:rsidRDefault="00B90EED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1E51">
              <w:rPr>
                <w:rFonts w:asciiTheme="minorHAnsi" w:hAnsiTheme="minorHAnsi" w:cstheme="minorHAnsi"/>
                <w:b/>
                <w:sz w:val="20"/>
                <w:szCs w:val="20"/>
              </w:rPr>
              <w:t>HISTÓRICO DE REVISÕES</w:t>
            </w:r>
          </w:p>
        </w:tc>
      </w:tr>
      <w:tr w:rsidR="00B90EED" w:rsidRPr="00721E51" w14:paraId="4260963B" w14:textId="77777777" w:rsidTr="00FE6CB0">
        <w:trPr>
          <w:trHeight w:val="368"/>
          <w:jc w:val="center"/>
        </w:trPr>
        <w:tc>
          <w:tcPr>
            <w:tcW w:w="988" w:type="dxa"/>
            <w:shd w:val="clear" w:color="auto" w:fill="DDD9C3" w:themeFill="background2" w:themeFillShade="E6"/>
          </w:tcPr>
          <w:p w14:paraId="7B30E799" w14:textId="77777777" w:rsidR="00B90EED" w:rsidRPr="00721E51" w:rsidRDefault="00B90EED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1E51">
              <w:rPr>
                <w:rFonts w:asciiTheme="minorHAnsi" w:hAnsiTheme="minorHAnsi" w:cstheme="minorHAnsi"/>
                <w:b/>
                <w:sz w:val="20"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DDD9C3" w:themeFill="background2" w:themeFillShade="E6"/>
          </w:tcPr>
          <w:p w14:paraId="1E31C634" w14:textId="77777777" w:rsidR="00B90EED" w:rsidRPr="00721E51" w:rsidRDefault="00B90EED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1E51">
              <w:rPr>
                <w:rFonts w:asciiTheme="minorHAnsi" w:hAnsiTheme="minorHAnsi" w:cstheme="minorHAnsi"/>
                <w:b/>
                <w:sz w:val="20"/>
                <w:szCs w:val="20"/>
              </w:rPr>
              <w:t>DATA DA REVISÃO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bottom"/>
          </w:tcPr>
          <w:p w14:paraId="768D88D6" w14:textId="77777777" w:rsidR="00B90EED" w:rsidRPr="00721E51" w:rsidRDefault="00B90EED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1E51">
              <w:rPr>
                <w:rFonts w:asciiTheme="minorHAnsi" w:hAnsiTheme="minorHAnsi" w:cstheme="minorHAnsi"/>
                <w:b/>
                <w:sz w:val="20"/>
                <w:szCs w:val="20"/>
              </w:rPr>
              <w:t>CONTROLE DAS ALTERAÇÕES</w:t>
            </w:r>
          </w:p>
        </w:tc>
        <w:tc>
          <w:tcPr>
            <w:tcW w:w="1984" w:type="dxa"/>
            <w:shd w:val="clear" w:color="auto" w:fill="DDD9C3" w:themeFill="background2" w:themeFillShade="E6"/>
            <w:vAlign w:val="bottom"/>
          </w:tcPr>
          <w:p w14:paraId="2EC772AE" w14:textId="77777777" w:rsidR="00B90EED" w:rsidRPr="00721E51" w:rsidRDefault="00B90EED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1E51">
              <w:rPr>
                <w:rFonts w:asciiTheme="minorHAnsi" w:hAnsiTheme="minorHAnsi" w:cstheme="minorHAnsi"/>
                <w:b/>
                <w:sz w:val="20"/>
                <w:szCs w:val="20"/>
              </w:rPr>
              <w:t>ELABORAÇÃO</w:t>
            </w:r>
          </w:p>
        </w:tc>
        <w:tc>
          <w:tcPr>
            <w:tcW w:w="2228" w:type="dxa"/>
            <w:shd w:val="clear" w:color="auto" w:fill="DDD9C3" w:themeFill="background2" w:themeFillShade="E6"/>
          </w:tcPr>
          <w:p w14:paraId="34873748" w14:textId="77777777" w:rsidR="00B90EED" w:rsidRPr="00721E51" w:rsidRDefault="00B90EED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1E51">
              <w:rPr>
                <w:rFonts w:asciiTheme="minorHAnsi" w:hAnsiTheme="minorHAnsi" w:cstheme="minorHAnsi"/>
                <w:b/>
                <w:sz w:val="20"/>
                <w:szCs w:val="20"/>
              </w:rPr>
              <w:t>APROVAÇÃO</w:t>
            </w:r>
          </w:p>
        </w:tc>
      </w:tr>
      <w:tr w:rsidR="00B90EED" w:rsidRPr="00721E51" w14:paraId="24B7571E" w14:textId="77777777" w:rsidTr="00FE6CB0">
        <w:trPr>
          <w:trHeight w:val="522"/>
          <w:jc w:val="center"/>
        </w:trPr>
        <w:tc>
          <w:tcPr>
            <w:tcW w:w="988" w:type="dxa"/>
          </w:tcPr>
          <w:p w14:paraId="0E701D71" w14:textId="77777777" w:rsidR="00B90EED" w:rsidRPr="00721E51" w:rsidRDefault="00B90EED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E2640E1" w14:textId="77777777" w:rsidR="00B90EED" w:rsidRPr="00721E51" w:rsidRDefault="00B90EED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02" w:type="dxa"/>
            <w:vAlign w:val="bottom"/>
          </w:tcPr>
          <w:p w14:paraId="1C93E6DC" w14:textId="77777777" w:rsidR="00B90EED" w:rsidRPr="00721E51" w:rsidRDefault="00B90EED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710C47C8" w14:textId="77777777" w:rsidR="00B90EED" w:rsidRPr="00721E51" w:rsidRDefault="00B90EED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F2AB6E4" w14:textId="77777777" w:rsidR="00B90EED" w:rsidRPr="00721E51" w:rsidRDefault="00B90EED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ED07927" w14:textId="77777777" w:rsidR="00B90EED" w:rsidRPr="00721E51" w:rsidRDefault="00B90EED" w:rsidP="0078290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Style w:val="CharacterStyle1"/>
          <w:rFonts w:asciiTheme="minorHAnsi" w:eastAsia="Times New Roman" w:hAnsiTheme="minorHAnsi" w:cstheme="minorHAnsi"/>
          <w:b/>
          <w:bCs/>
          <w:sz w:val="20"/>
          <w:szCs w:val="20"/>
          <w:lang w:val="pt-PT"/>
        </w:rPr>
      </w:pPr>
    </w:p>
    <w:p w14:paraId="1559B6AA" w14:textId="77777777" w:rsidR="00B90EED" w:rsidRPr="00721E51" w:rsidRDefault="00B90EED" w:rsidP="0078290B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Style w:val="CharacterStyle1"/>
          <w:rFonts w:asciiTheme="minorHAnsi" w:hAnsiTheme="minorHAnsi" w:cstheme="minorHAnsi"/>
          <w:sz w:val="20"/>
          <w:szCs w:val="20"/>
        </w:rPr>
      </w:pPr>
    </w:p>
    <w:p w14:paraId="15B0ED5A" w14:textId="43D06615" w:rsidR="00320D6C" w:rsidRPr="00721E51" w:rsidRDefault="00320D6C" w:rsidP="00320D6C">
      <w:pPr>
        <w:pStyle w:val="PargrafodaLista"/>
        <w:numPr>
          <w:ilvl w:val="0"/>
          <w:numId w:val="19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sz w:val="20"/>
          <w:szCs w:val="20"/>
        </w:rPr>
      </w:pPr>
      <w:r w:rsidRPr="00721E51">
        <w:rPr>
          <w:rStyle w:val="CharacterStyle1"/>
          <w:rFonts w:asciiTheme="minorHAnsi" w:eastAsia="Times New Roman" w:hAnsiTheme="minorHAnsi" w:cstheme="minorHAnsi"/>
          <w:b/>
          <w:bCs/>
          <w:sz w:val="20"/>
          <w:szCs w:val="20"/>
          <w:lang w:val="pt-PT"/>
        </w:rPr>
        <w:t>REFERÊNCIAS</w:t>
      </w:r>
    </w:p>
    <w:p w14:paraId="50F8CA63" w14:textId="77777777" w:rsidR="00320D6C" w:rsidRPr="00721E51" w:rsidRDefault="00320D6C" w:rsidP="00320D6C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EF79E9A" w14:textId="77777777" w:rsidR="00320D6C" w:rsidRPr="00721E51" w:rsidRDefault="00320D6C" w:rsidP="00906DDA">
      <w:pPr>
        <w:ind w:left="360"/>
        <w:rPr>
          <w:rFonts w:asciiTheme="minorHAnsi" w:hAnsiTheme="minorHAnsi" w:cstheme="minorHAnsi"/>
        </w:rPr>
      </w:pPr>
    </w:p>
    <w:sectPr w:rsidR="00320D6C" w:rsidRPr="00721E51" w:rsidSect="007020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22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E0A59A" w14:textId="77777777" w:rsidR="00623A55" w:rsidRDefault="00623A55" w:rsidP="00EF1D1C">
      <w:pPr>
        <w:spacing w:after="0" w:line="240" w:lineRule="auto"/>
      </w:pPr>
      <w:r>
        <w:separator/>
      </w:r>
    </w:p>
  </w:endnote>
  <w:endnote w:type="continuationSeparator" w:id="0">
    <w:p w14:paraId="7931725D" w14:textId="77777777" w:rsidR="00623A55" w:rsidRDefault="00623A55" w:rsidP="00EF1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AF7851" w14:textId="77777777" w:rsidR="0021476A" w:rsidRDefault="002147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0454"/>
      <w:docPartObj>
        <w:docPartGallery w:val="Page Numbers (Bottom of Page)"/>
        <w:docPartUnique/>
      </w:docPartObj>
    </w:sdtPr>
    <w:sdtEndPr/>
    <w:sdtContent>
      <w:p w14:paraId="0E189664" w14:textId="77777777" w:rsidR="00254F44" w:rsidRDefault="00254F44">
        <w:pPr>
          <w:pStyle w:val="Rodap"/>
          <w:jc w:val="right"/>
        </w:pPr>
      </w:p>
      <w:tbl>
        <w:tblPr>
          <w:tblStyle w:val="Tabelacomgrade"/>
          <w:tblW w:w="0" w:type="auto"/>
          <w:jc w:val="center"/>
          <w:tblLook w:val="04A0" w:firstRow="1" w:lastRow="0" w:firstColumn="1" w:lastColumn="0" w:noHBand="0" w:noVBand="1"/>
        </w:tblPr>
        <w:tblGrid>
          <w:gridCol w:w="3245"/>
          <w:gridCol w:w="3245"/>
          <w:gridCol w:w="3246"/>
        </w:tblGrid>
        <w:tr w:rsidR="00254F44" w14:paraId="35878071" w14:textId="77777777" w:rsidTr="002E281F">
          <w:trPr>
            <w:jc w:val="center"/>
          </w:trPr>
          <w:tc>
            <w:tcPr>
              <w:tcW w:w="3245" w:type="dxa"/>
            </w:tcPr>
            <w:p w14:paraId="604E33A6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Atualizado por: </w:t>
              </w:r>
            </w:p>
          </w:tc>
          <w:tc>
            <w:tcPr>
              <w:tcW w:w="3245" w:type="dxa"/>
            </w:tcPr>
            <w:p w14:paraId="33203F6C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Validado por: </w:t>
              </w:r>
            </w:p>
          </w:tc>
          <w:tc>
            <w:tcPr>
              <w:tcW w:w="3246" w:type="dxa"/>
            </w:tcPr>
            <w:p w14:paraId="772DDD16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Aprovado por: </w:t>
              </w:r>
            </w:p>
          </w:tc>
        </w:tr>
        <w:tr w:rsidR="00254F44" w14:paraId="2ADBD1CA" w14:textId="77777777" w:rsidTr="002E281F">
          <w:trPr>
            <w:jc w:val="center"/>
          </w:trPr>
          <w:tc>
            <w:tcPr>
              <w:tcW w:w="3245" w:type="dxa"/>
            </w:tcPr>
            <w:p w14:paraId="2A5734D0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5" w:type="dxa"/>
            </w:tcPr>
            <w:p w14:paraId="6E91C728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6" w:type="dxa"/>
            </w:tcPr>
            <w:p w14:paraId="69924131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</w:tr>
      </w:tbl>
      <w:p w14:paraId="4E0BF5D1" w14:textId="5BAA07AE" w:rsidR="00254F44" w:rsidRDefault="002D3FEA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086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BE23F0C" w14:textId="77777777" w:rsidR="00254F44" w:rsidRDefault="00254F4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297255" w14:textId="77777777" w:rsidR="0021476A" w:rsidRDefault="002147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1E7BA8" w14:textId="77777777" w:rsidR="00623A55" w:rsidRDefault="00623A55" w:rsidP="00EF1D1C">
      <w:pPr>
        <w:spacing w:after="0" w:line="240" w:lineRule="auto"/>
      </w:pPr>
      <w:r>
        <w:separator/>
      </w:r>
    </w:p>
  </w:footnote>
  <w:footnote w:type="continuationSeparator" w:id="0">
    <w:p w14:paraId="63758DA9" w14:textId="77777777" w:rsidR="00623A55" w:rsidRDefault="00623A55" w:rsidP="00EF1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D35A7D" w14:textId="77777777" w:rsidR="0021476A" w:rsidRDefault="002147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B765E" w14:textId="2C76C083" w:rsidR="00254F44" w:rsidRDefault="00700867" w:rsidP="00C67145">
    <w:pPr>
      <w:pStyle w:val="Cabealho"/>
      <w:jc w:val="center"/>
    </w:pPr>
    <w:sdt>
      <w:sdtPr>
        <w:id w:val="-1932424714"/>
        <w:docPartObj>
          <w:docPartGallery w:val="Watermarks"/>
          <w:docPartUnique/>
        </w:docPartObj>
      </w:sdtPr>
      <w:sdtEndPr/>
      <w:sdtContent>
        <w:r>
          <w:pict w14:anchorId="4D2835E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6145" type="#_x0000_t136" style="position:absolute;left:0;text-align:left;margin-left:0;margin-top:0;width:494.9pt;height:164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ÃO COPIAR"/>
              <w10:wrap anchorx="margin" anchory="margin"/>
            </v:shape>
          </w:pict>
        </w:r>
      </w:sdtContent>
    </w:sdt>
    <w:r>
      <w:rPr>
        <w:noProof/>
      </w:rPr>
      <w:drawing>
        <wp:inline distT="0" distB="0" distL="0" distR="0" wp14:anchorId="2135CBFD" wp14:editId="0888D871">
          <wp:extent cx="6188710" cy="625475"/>
          <wp:effectExtent l="0" t="0" r="2540" b="3175"/>
          <wp:docPr id="205172682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726827" name="Imagem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625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1" w:name="_GoBack"/>
    <w:bookmarkEnd w:id="1"/>
  </w:p>
  <w:tbl>
    <w:tblPr>
      <w:tblStyle w:val="Tabelacomgrade"/>
      <w:tblpPr w:leftFromText="141" w:rightFromText="141" w:vertAnchor="page" w:horzAnchor="page" w:tblpXSpec="center" w:tblpY="1608"/>
      <w:tblW w:w="9776" w:type="dxa"/>
      <w:tblLook w:val="04A0" w:firstRow="1" w:lastRow="0" w:firstColumn="1" w:lastColumn="0" w:noHBand="0" w:noVBand="1"/>
    </w:tblPr>
    <w:tblGrid>
      <w:gridCol w:w="4030"/>
      <w:gridCol w:w="4016"/>
      <w:gridCol w:w="1730"/>
    </w:tblGrid>
    <w:tr w:rsidR="00254F44" w:rsidRPr="00B91BE4" w14:paraId="183B6FEC" w14:textId="77777777" w:rsidTr="002E281F">
      <w:trPr>
        <w:trHeight w:val="254"/>
      </w:trPr>
      <w:tc>
        <w:tcPr>
          <w:tcW w:w="4030" w:type="dxa"/>
        </w:tcPr>
        <w:p w14:paraId="4978ACDE" w14:textId="0EC5A691" w:rsidR="00254F44" w:rsidRPr="00B91BE4" w:rsidRDefault="00254F44" w:rsidP="00CF47FA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bookmarkStart w:id="2" w:name="_Hlk23677024"/>
          <w:r w:rsidRPr="00591D01">
            <w:rPr>
              <w:rFonts w:asciiTheme="minorHAnsi" w:hAnsiTheme="minorHAnsi" w:cstheme="minorHAnsi"/>
              <w:b/>
              <w:sz w:val="20"/>
              <w:szCs w:val="20"/>
            </w:rPr>
            <w:t>Código: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>XXXXX</w:t>
          </w:r>
        </w:p>
      </w:tc>
      <w:tc>
        <w:tcPr>
          <w:tcW w:w="4016" w:type="dxa"/>
        </w:tcPr>
        <w:p w14:paraId="358CADBF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Emissão: </w:t>
          </w:r>
          <w:r>
            <w:rPr>
              <w:rFonts w:asciiTheme="minorHAnsi" w:hAnsiTheme="minorHAnsi" w:cstheme="minorHAnsi"/>
              <w:sz w:val="20"/>
              <w:szCs w:val="20"/>
            </w:rPr>
            <w:t>xx/xx/xx</w:t>
          </w:r>
        </w:p>
      </w:tc>
      <w:tc>
        <w:tcPr>
          <w:tcW w:w="1730" w:type="dxa"/>
        </w:tcPr>
        <w:p w14:paraId="70F23DD8" w14:textId="77777777" w:rsidR="00254F44" w:rsidRPr="00EE5617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Versão: </w:t>
          </w:r>
          <w:r w:rsidRPr="00EE5617">
            <w:rPr>
              <w:rFonts w:asciiTheme="minorHAnsi" w:hAnsiTheme="minorHAnsi" w:cstheme="minorHAnsi"/>
              <w:sz w:val="20"/>
              <w:szCs w:val="20"/>
            </w:rPr>
            <w:t>001</w:t>
          </w:r>
        </w:p>
      </w:tc>
    </w:tr>
    <w:tr w:rsidR="00254F44" w:rsidRPr="00B91BE4" w14:paraId="57E4AF52" w14:textId="77777777" w:rsidTr="002E281F">
      <w:trPr>
        <w:trHeight w:val="254"/>
      </w:trPr>
      <w:tc>
        <w:tcPr>
          <w:tcW w:w="9776" w:type="dxa"/>
          <w:gridSpan w:val="3"/>
        </w:tcPr>
        <w:p w14:paraId="3B416C4E" w14:textId="7B5BF020" w:rsidR="00254F44" w:rsidRPr="00B91BE4" w:rsidRDefault="00254F44" w:rsidP="009D0D4B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Título: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 xml:space="preserve">Modelo Padrão </w:t>
          </w:r>
          <w:r w:rsidR="009D0D4B">
            <w:rPr>
              <w:rFonts w:asciiTheme="minorHAnsi" w:hAnsiTheme="minorHAnsi" w:cstheme="minorHAnsi"/>
              <w:sz w:val="20"/>
              <w:szCs w:val="20"/>
            </w:rPr>
            <w:t>–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9D0D4B">
            <w:rPr>
              <w:rFonts w:asciiTheme="minorHAnsi" w:hAnsiTheme="minorHAnsi" w:cstheme="minorHAnsi"/>
              <w:sz w:val="20"/>
              <w:szCs w:val="20"/>
            </w:rPr>
            <w:t>POLÍTICA INTERNA</w:t>
          </w:r>
        </w:p>
      </w:tc>
    </w:tr>
    <w:tr w:rsidR="00254F44" w:rsidRPr="00B91BE4" w14:paraId="1C559CE5" w14:textId="77777777" w:rsidTr="002E281F">
      <w:trPr>
        <w:trHeight w:val="270"/>
      </w:trPr>
      <w:tc>
        <w:tcPr>
          <w:tcW w:w="4030" w:type="dxa"/>
        </w:tcPr>
        <w:p w14:paraId="7B26C576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E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laboração: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Quem fez o documento</w:t>
          </w:r>
        </w:p>
      </w:tc>
      <w:tc>
        <w:tcPr>
          <w:tcW w:w="4016" w:type="dxa"/>
        </w:tcPr>
        <w:p w14:paraId="1972368E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Aprovação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:</w:t>
          </w:r>
          <w:r>
            <w:rPr>
              <w:rFonts w:asciiTheme="minorHAnsi" w:hAnsiTheme="minorHAnsi" w:cstheme="minorHAnsi"/>
              <w:sz w:val="20"/>
              <w:szCs w:val="20"/>
            </w:rPr>
            <w:t>Referência técnica ou Direção Geral</w:t>
          </w:r>
        </w:p>
      </w:tc>
      <w:tc>
        <w:tcPr>
          <w:tcW w:w="1730" w:type="dxa"/>
        </w:tcPr>
        <w:p w14:paraId="4DA3B4A3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Revisão:</w:t>
          </w:r>
          <w:r>
            <w:rPr>
              <w:rFonts w:asciiTheme="minorHAnsi" w:hAnsiTheme="minorHAnsi" w:cstheme="minorHAnsi"/>
              <w:sz w:val="20"/>
              <w:szCs w:val="20"/>
            </w:rPr>
            <w:t>xx/xx/</w:t>
          </w:r>
          <w:bookmarkEnd w:id="2"/>
          <w:r>
            <w:rPr>
              <w:rFonts w:asciiTheme="minorHAnsi" w:hAnsiTheme="minorHAnsi" w:cstheme="minorHAnsi"/>
              <w:sz w:val="20"/>
              <w:szCs w:val="20"/>
            </w:rPr>
            <w:t>xx</w:t>
          </w:r>
        </w:p>
      </w:tc>
    </w:tr>
  </w:tbl>
  <w:p w14:paraId="1B70C234" w14:textId="1F9ECF53" w:rsidR="00254F44" w:rsidRPr="00C67145" w:rsidRDefault="00254F44" w:rsidP="00C67145">
    <w:pPr>
      <w:pStyle w:val="Cabealho"/>
      <w:jc w:val="center"/>
    </w:pPr>
  </w:p>
  <w:p w14:paraId="4FD70388" w14:textId="77777777" w:rsidR="00254F44" w:rsidRDefault="00254F44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C4F909" w14:textId="77777777" w:rsidR="0021476A" w:rsidRDefault="002147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3E73"/>
    <w:multiLevelType w:val="hybridMultilevel"/>
    <w:tmpl w:val="D95E7F36"/>
    <w:lvl w:ilvl="0" w:tplc="AFE6B0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2184"/>
    <w:multiLevelType w:val="hybridMultilevel"/>
    <w:tmpl w:val="CCE2AA78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478F"/>
    <w:multiLevelType w:val="hybridMultilevel"/>
    <w:tmpl w:val="3F561E14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C5956"/>
    <w:multiLevelType w:val="multilevel"/>
    <w:tmpl w:val="E68041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144" w:hanging="435"/>
      </w:pPr>
      <w:rPr>
        <w:rFonts w:hint="default"/>
        <w:b/>
        <w:color w:val="auto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  <w:b/>
      </w:rPr>
    </w:lvl>
  </w:abstractNum>
  <w:abstractNum w:abstractNumId="4" w15:restartNumberingAfterBreak="0">
    <w:nsid w:val="20ED6F09"/>
    <w:multiLevelType w:val="multilevel"/>
    <w:tmpl w:val="C1CAE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B3F5C14"/>
    <w:multiLevelType w:val="multilevel"/>
    <w:tmpl w:val="8574191A"/>
    <w:lvl w:ilvl="0">
      <w:start w:val="1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2FE73D8"/>
    <w:multiLevelType w:val="hybridMultilevel"/>
    <w:tmpl w:val="FA58A5F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75DED"/>
    <w:multiLevelType w:val="hybridMultilevel"/>
    <w:tmpl w:val="215C4646"/>
    <w:lvl w:ilvl="0" w:tplc="79DC47D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F882C4">
      <w:start w:val="1"/>
      <w:numFmt w:val="lowerLetter"/>
      <w:lvlText w:val="%2"/>
      <w:lvlJc w:val="left"/>
      <w:pPr>
        <w:ind w:left="11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7CD294">
      <w:start w:val="1"/>
      <w:numFmt w:val="lowerRoman"/>
      <w:lvlText w:val="%3"/>
      <w:lvlJc w:val="left"/>
      <w:pPr>
        <w:ind w:left="18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DA0DBA">
      <w:start w:val="1"/>
      <w:numFmt w:val="decimal"/>
      <w:lvlText w:val="%4"/>
      <w:lvlJc w:val="left"/>
      <w:pPr>
        <w:ind w:left="25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A6886">
      <w:start w:val="1"/>
      <w:numFmt w:val="lowerLetter"/>
      <w:lvlText w:val="%5"/>
      <w:lvlJc w:val="left"/>
      <w:pPr>
        <w:ind w:left="33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DC9A22">
      <w:start w:val="1"/>
      <w:numFmt w:val="lowerRoman"/>
      <w:lvlText w:val="%6"/>
      <w:lvlJc w:val="left"/>
      <w:pPr>
        <w:ind w:left="40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F8E08A">
      <w:start w:val="1"/>
      <w:numFmt w:val="decimal"/>
      <w:lvlText w:val="%7"/>
      <w:lvlJc w:val="left"/>
      <w:pPr>
        <w:ind w:left="47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64FB22">
      <w:start w:val="1"/>
      <w:numFmt w:val="lowerLetter"/>
      <w:lvlText w:val="%8"/>
      <w:lvlJc w:val="left"/>
      <w:pPr>
        <w:ind w:left="54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8E730">
      <w:start w:val="1"/>
      <w:numFmt w:val="lowerRoman"/>
      <w:lvlText w:val="%9"/>
      <w:lvlJc w:val="left"/>
      <w:pPr>
        <w:ind w:left="6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C3384F"/>
    <w:multiLevelType w:val="hybridMultilevel"/>
    <w:tmpl w:val="B9FEB6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73827"/>
    <w:multiLevelType w:val="hybridMultilevel"/>
    <w:tmpl w:val="22963056"/>
    <w:lvl w:ilvl="0" w:tplc="B53E8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A54CA"/>
    <w:multiLevelType w:val="multilevel"/>
    <w:tmpl w:val="CF129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1" w15:restartNumberingAfterBreak="0">
    <w:nsid w:val="3E8F2AEA"/>
    <w:multiLevelType w:val="hybridMultilevel"/>
    <w:tmpl w:val="04023096"/>
    <w:lvl w:ilvl="0" w:tplc="0416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3FC1061C"/>
    <w:multiLevelType w:val="hybridMultilevel"/>
    <w:tmpl w:val="1A5EF5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24CB8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39575A"/>
    <w:multiLevelType w:val="hybridMultilevel"/>
    <w:tmpl w:val="6BAAB5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D04797"/>
    <w:multiLevelType w:val="hybridMultilevel"/>
    <w:tmpl w:val="7166D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B184D"/>
    <w:multiLevelType w:val="hybridMultilevel"/>
    <w:tmpl w:val="B602E2B8"/>
    <w:lvl w:ilvl="0" w:tplc="0416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801E64"/>
    <w:multiLevelType w:val="hybridMultilevel"/>
    <w:tmpl w:val="D8E204EE"/>
    <w:lvl w:ilvl="0" w:tplc="DB20F970">
      <w:start w:val="3"/>
      <w:numFmt w:val="bullet"/>
      <w:suff w:val="space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C2356B7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0"/>
  </w:num>
  <w:num w:numId="4">
    <w:abstractNumId w:val="9"/>
  </w:num>
  <w:num w:numId="5">
    <w:abstractNumId w:val="18"/>
  </w:num>
  <w:num w:numId="6">
    <w:abstractNumId w:val="13"/>
  </w:num>
  <w:num w:numId="7">
    <w:abstractNumId w:val="1"/>
  </w:num>
  <w:num w:numId="8">
    <w:abstractNumId w:val="15"/>
  </w:num>
  <w:num w:numId="9">
    <w:abstractNumId w:val="14"/>
  </w:num>
  <w:num w:numId="10">
    <w:abstractNumId w:val="3"/>
  </w:num>
  <w:num w:numId="11">
    <w:abstractNumId w:val="11"/>
  </w:num>
  <w:num w:numId="12">
    <w:abstractNumId w:val="7"/>
  </w:num>
  <w:num w:numId="13">
    <w:abstractNumId w:val="4"/>
  </w:num>
  <w:num w:numId="14">
    <w:abstractNumId w:val="6"/>
  </w:num>
  <w:num w:numId="15">
    <w:abstractNumId w:val="8"/>
  </w:num>
  <w:num w:numId="16">
    <w:abstractNumId w:val="2"/>
  </w:num>
  <w:num w:numId="17">
    <w:abstractNumId w:val="5"/>
  </w:num>
  <w:num w:numId="18">
    <w:abstractNumId w:val="16"/>
  </w:num>
  <w:num w:numId="19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FBF"/>
    <w:rsid w:val="00000FF0"/>
    <w:rsid w:val="00005238"/>
    <w:rsid w:val="000077E1"/>
    <w:rsid w:val="00011B4D"/>
    <w:rsid w:val="0001397C"/>
    <w:rsid w:val="00015127"/>
    <w:rsid w:val="000251B8"/>
    <w:rsid w:val="00042450"/>
    <w:rsid w:val="0004469A"/>
    <w:rsid w:val="00051ED4"/>
    <w:rsid w:val="00054C09"/>
    <w:rsid w:val="00055875"/>
    <w:rsid w:val="0005655D"/>
    <w:rsid w:val="0006203B"/>
    <w:rsid w:val="00064AB9"/>
    <w:rsid w:val="00071EF5"/>
    <w:rsid w:val="0007372C"/>
    <w:rsid w:val="0007528B"/>
    <w:rsid w:val="00076D30"/>
    <w:rsid w:val="00080ACB"/>
    <w:rsid w:val="000855FD"/>
    <w:rsid w:val="00085CD0"/>
    <w:rsid w:val="0009528C"/>
    <w:rsid w:val="000A0AA7"/>
    <w:rsid w:val="000A13F2"/>
    <w:rsid w:val="000A16F2"/>
    <w:rsid w:val="000A67EB"/>
    <w:rsid w:val="000B0BFA"/>
    <w:rsid w:val="000B5871"/>
    <w:rsid w:val="000C0371"/>
    <w:rsid w:val="000D2E6A"/>
    <w:rsid w:val="000D3F6E"/>
    <w:rsid w:val="000D78BC"/>
    <w:rsid w:val="000E1A5E"/>
    <w:rsid w:val="000E2CAC"/>
    <w:rsid w:val="000E40BC"/>
    <w:rsid w:val="000E70F4"/>
    <w:rsid w:val="000F0894"/>
    <w:rsid w:val="000F2FB8"/>
    <w:rsid w:val="00102510"/>
    <w:rsid w:val="00104CEA"/>
    <w:rsid w:val="001076B6"/>
    <w:rsid w:val="0011346B"/>
    <w:rsid w:val="001167BB"/>
    <w:rsid w:val="0012456E"/>
    <w:rsid w:val="00126B99"/>
    <w:rsid w:val="00130C9F"/>
    <w:rsid w:val="00134250"/>
    <w:rsid w:val="001526E1"/>
    <w:rsid w:val="00154B6F"/>
    <w:rsid w:val="0016417B"/>
    <w:rsid w:val="00170FFB"/>
    <w:rsid w:val="00181234"/>
    <w:rsid w:val="00181972"/>
    <w:rsid w:val="00185F00"/>
    <w:rsid w:val="00186240"/>
    <w:rsid w:val="00191808"/>
    <w:rsid w:val="00196D6C"/>
    <w:rsid w:val="001A169E"/>
    <w:rsid w:val="001A5B84"/>
    <w:rsid w:val="001B156E"/>
    <w:rsid w:val="001C1F21"/>
    <w:rsid w:val="001C4104"/>
    <w:rsid w:val="001E40EA"/>
    <w:rsid w:val="001E4F15"/>
    <w:rsid w:val="001E6D2D"/>
    <w:rsid w:val="001F23F5"/>
    <w:rsid w:val="001F267D"/>
    <w:rsid w:val="002007DA"/>
    <w:rsid w:val="00201712"/>
    <w:rsid w:val="002033E3"/>
    <w:rsid w:val="00204031"/>
    <w:rsid w:val="00206807"/>
    <w:rsid w:val="0021203A"/>
    <w:rsid w:val="0021476A"/>
    <w:rsid w:val="00216B07"/>
    <w:rsid w:val="0022110F"/>
    <w:rsid w:val="00222186"/>
    <w:rsid w:val="00223B3F"/>
    <w:rsid w:val="002247A8"/>
    <w:rsid w:val="002251F7"/>
    <w:rsid w:val="00225EDC"/>
    <w:rsid w:val="0022640B"/>
    <w:rsid w:val="002268A4"/>
    <w:rsid w:val="002311CD"/>
    <w:rsid w:val="00231EB4"/>
    <w:rsid w:val="00234337"/>
    <w:rsid w:val="00237E5B"/>
    <w:rsid w:val="00241258"/>
    <w:rsid w:val="00243CA6"/>
    <w:rsid w:val="00247974"/>
    <w:rsid w:val="00252AB1"/>
    <w:rsid w:val="00254F44"/>
    <w:rsid w:val="00255D59"/>
    <w:rsid w:val="00256A53"/>
    <w:rsid w:val="00260F68"/>
    <w:rsid w:val="002660FB"/>
    <w:rsid w:val="00267800"/>
    <w:rsid w:val="002701D8"/>
    <w:rsid w:val="0027779B"/>
    <w:rsid w:val="002812B3"/>
    <w:rsid w:val="002822B5"/>
    <w:rsid w:val="00284F22"/>
    <w:rsid w:val="00285A08"/>
    <w:rsid w:val="0028622A"/>
    <w:rsid w:val="002900AD"/>
    <w:rsid w:val="00290D65"/>
    <w:rsid w:val="00295B60"/>
    <w:rsid w:val="002A1795"/>
    <w:rsid w:val="002A5AF2"/>
    <w:rsid w:val="002B0476"/>
    <w:rsid w:val="002B0E95"/>
    <w:rsid w:val="002B4B98"/>
    <w:rsid w:val="002C0C45"/>
    <w:rsid w:val="002C238E"/>
    <w:rsid w:val="002D16D2"/>
    <w:rsid w:val="002D3FEA"/>
    <w:rsid w:val="002D5FDF"/>
    <w:rsid w:val="002D75C3"/>
    <w:rsid w:val="002E1413"/>
    <w:rsid w:val="002E281F"/>
    <w:rsid w:val="002E3374"/>
    <w:rsid w:val="002E4AE2"/>
    <w:rsid w:val="002E782B"/>
    <w:rsid w:val="002F16EE"/>
    <w:rsid w:val="002F3965"/>
    <w:rsid w:val="002F42B7"/>
    <w:rsid w:val="003078A0"/>
    <w:rsid w:val="00315713"/>
    <w:rsid w:val="00315DC3"/>
    <w:rsid w:val="00320D6C"/>
    <w:rsid w:val="003210B5"/>
    <w:rsid w:val="003239F1"/>
    <w:rsid w:val="00333B22"/>
    <w:rsid w:val="0034453E"/>
    <w:rsid w:val="003508D0"/>
    <w:rsid w:val="00355412"/>
    <w:rsid w:val="00363A0D"/>
    <w:rsid w:val="00365BD8"/>
    <w:rsid w:val="00367088"/>
    <w:rsid w:val="00367827"/>
    <w:rsid w:val="003703A3"/>
    <w:rsid w:val="00371E98"/>
    <w:rsid w:val="00372D23"/>
    <w:rsid w:val="00373CD1"/>
    <w:rsid w:val="0038008B"/>
    <w:rsid w:val="00384CFF"/>
    <w:rsid w:val="00396137"/>
    <w:rsid w:val="003A072B"/>
    <w:rsid w:val="003A0836"/>
    <w:rsid w:val="003A3D98"/>
    <w:rsid w:val="003A5944"/>
    <w:rsid w:val="003A5C74"/>
    <w:rsid w:val="003B3BEF"/>
    <w:rsid w:val="003B4DF5"/>
    <w:rsid w:val="003C186B"/>
    <w:rsid w:val="003C236B"/>
    <w:rsid w:val="003C293A"/>
    <w:rsid w:val="003C40BE"/>
    <w:rsid w:val="003C54C5"/>
    <w:rsid w:val="003C63B6"/>
    <w:rsid w:val="003D2F12"/>
    <w:rsid w:val="003D5DCC"/>
    <w:rsid w:val="003D5EEA"/>
    <w:rsid w:val="003E0131"/>
    <w:rsid w:val="003E5C40"/>
    <w:rsid w:val="003E5DB6"/>
    <w:rsid w:val="003E6077"/>
    <w:rsid w:val="003E6EB3"/>
    <w:rsid w:val="003F2D1A"/>
    <w:rsid w:val="004022EE"/>
    <w:rsid w:val="004123A8"/>
    <w:rsid w:val="0041522C"/>
    <w:rsid w:val="00416B31"/>
    <w:rsid w:val="00424C9E"/>
    <w:rsid w:val="004265D6"/>
    <w:rsid w:val="00426D90"/>
    <w:rsid w:val="0043021E"/>
    <w:rsid w:val="00430F01"/>
    <w:rsid w:val="00437E1E"/>
    <w:rsid w:val="00444973"/>
    <w:rsid w:val="00462FB6"/>
    <w:rsid w:val="004653CE"/>
    <w:rsid w:val="00474625"/>
    <w:rsid w:val="0047597E"/>
    <w:rsid w:val="004779AF"/>
    <w:rsid w:val="0048599D"/>
    <w:rsid w:val="00487A18"/>
    <w:rsid w:val="004910E9"/>
    <w:rsid w:val="004940AD"/>
    <w:rsid w:val="004950C8"/>
    <w:rsid w:val="004976DF"/>
    <w:rsid w:val="004A0F76"/>
    <w:rsid w:val="004A1BCB"/>
    <w:rsid w:val="004A5A92"/>
    <w:rsid w:val="004A5E17"/>
    <w:rsid w:val="004B0713"/>
    <w:rsid w:val="004B0ED6"/>
    <w:rsid w:val="004B10D0"/>
    <w:rsid w:val="004B325E"/>
    <w:rsid w:val="004B63EC"/>
    <w:rsid w:val="004B64EA"/>
    <w:rsid w:val="004B66BF"/>
    <w:rsid w:val="004C4D8B"/>
    <w:rsid w:val="004D79AA"/>
    <w:rsid w:val="004D7FE4"/>
    <w:rsid w:val="004E1A66"/>
    <w:rsid w:val="004F19F4"/>
    <w:rsid w:val="0050154E"/>
    <w:rsid w:val="00502635"/>
    <w:rsid w:val="00504C51"/>
    <w:rsid w:val="00504D22"/>
    <w:rsid w:val="0052568A"/>
    <w:rsid w:val="00531D93"/>
    <w:rsid w:val="00532A2C"/>
    <w:rsid w:val="00535FBF"/>
    <w:rsid w:val="0054010B"/>
    <w:rsid w:val="005428F2"/>
    <w:rsid w:val="00545956"/>
    <w:rsid w:val="00563842"/>
    <w:rsid w:val="00563BC8"/>
    <w:rsid w:val="00572AEF"/>
    <w:rsid w:val="00573BE7"/>
    <w:rsid w:val="00575EE2"/>
    <w:rsid w:val="00576C39"/>
    <w:rsid w:val="00581C48"/>
    <w:rsid w:val="005825C5"/>
    <w:rsid w:val="00584CE5"/>
    <w:rsid w:val="00584E74"/>
    <w:rsid w:val="005850F3"/>
    <w:rsid w:val="00585C8B"/>
    <w:rsid w:val="00590453"/>
    <w:rsid w:val="00591D01"/>
    <w:rsid w:val="00591DC5"/>
    <w:rsid w:val="00593A86"/>
    <w:rsid w:val="005A270F"/>
    <w:rsid w:val="005A5830"/>
    <w:rsid w:val="005B536D"/>
    <w:rsid w:val="005B78FA"/>
    <w:rsid w:val="005C2E32"/>
    <w:rsid w:val="005C76A5"/>
    <w:rsid w:val="005D07DA"/>
    <w:rsid w:val="005D37AB"/>
    <w:rsid w:val="005D4388"/>
    <w:rsid w:val="005D7ACF"/>
    <w:rsid w:val="005E394F"/>
    <w:rsid w:val="005E3D49"/>
    <w:rsid w:val="005E437A"/>
    <w:rsid w:val="005E7500"/>
    <w:rsid w:val="005F7042"/>
    <w:rsid w:val="00600AFF"/>
    <w:rsid w:val="006032FE"/>
    <w:rsid w:val="00607FEE"/>
    <w:rsid w:val="00613597"/>
    <w:rsid w:val="00615F1E"/>
    <w:rsid w:val="00616368"/>
    <w:rsid w:val="00620DFE"/>
    <w:rsid w:val="00623A55"/>
    <w:rsid w:val="00626126"/>
    <w:rsid w:val="00642823"/>
    <w:rsid w:val="00646974"/>
    <w:rsid w:val="00653F10"/>
    <w:rsid w:val="00655890"/>
    <w:rsid w:val="006579C9"/>
    <w:rsid w:val="00657C73"/>
    <w:rsid w:val="00661B21"/>
    <w:rsid w:val="006641BD"/>
    <w:rsid w:val="006660B1"/>
    <w:rsid w:val="006666BE"/>
    <w:rsid w:val="0067053B"/>
    <w:rsid w:val="0067752B"/>
    <w:rsid w:val="0068012D"/>
    <w:rsid w:val="006828C0"/>
    <w:rsid w:val="00682CCA"/>
    <w:rsid w:val="006834BD"/>
    <w:rsid w:val="00685CEE"/>
    <w:rsid w:val="0068719D"/>
    <w:rsid w:val="00692632"/>
    <w:rsid w:val="00692B85"/>
    <w:rsid w:val="00693E8B"/>
    <w:rsid w:val="00693FB8"/>
    <w:rsid w:val="006951C9"/>
    <w:rsid w:val="006966A3"/>
    <w:rsid w:val="006B3710"/>
    <w:rsid w:val="006B3839"/>
    <w:rsid w:val="006C1548"/>
    <w:rsid w:val="006D0D35"/>
    <w:rsid w:val="006D29E8"/>
    <w:rsid w:val="006D46B8"/>
    <w:rsid w:val="006D4A0C"/>
    <w:rsid w:val="006D6571"/>
    <w:rsid w:val="006E0E77"/>
    <w:rsid w:val="006E2F9D"/>
    <w:rsid w:val="006E6128"/>
    <w:rsid w:val="006E689A"/>
    <w:rsid w:val="006F0BC8"/>
    <w:rsid w:val="006F6B1E"/>
    <w:rsid w:val="006F734C"/>
    <w:rsid w:val="0070028B"/>
    <w:rsid w:val="00700867"/>
    <w:rsid w:val="0070201D"/>
    <w:rsid w:val="00710F61"/>
    <w:rsid w:val="0071395F"/>
    <w:rsid w:val="00715452"/>
    <w:rsid w:val="00721E51"/>
    <w:rsid w:val="007227BE"/>
    <w:rsid w:val="00722F99"/>
    <w:rsid w:val="00723721"/>
    <w:rsid w:val="00725D05"/>
    <w:rsid w:val="00725D58"/>
    <w:rsid w:val="007303DF"/>
    <w:rsid w:val="00730C56"/>
    <w:rsid w:val="0073167D"/>
    <w:rsid w:val="0073183A"/>
    <w:rsid w:val="00732335"/>
    <w:rsid w:val="00734335"/>
    <w:rsid w:val="00736D06"/>
    <w:rsid w:val="00737A37"/>
    <w:rsid w:val="00740085"/>
    <w:rsid w:val="007431E3"/>
    <w:rsid w:val="00746669"/>
    <w:rsid w:val="00750C62"/>
    <w:rsid w:val="007522C8"/>
    <w:rsid w:val="007555C2"/>
    <w:rsid w:val="00755AC8"/>
    <w:rsid w:val="00760670"/>
    <w:rsid w:val="00760F81"/>
    <w:rsid w:val="00770887"/>
    <w:rsid w:val="0078290B"/>
    <w:rsid w:val="0078363F"/>
    <w:rsid w:val="0079046A"/>
    <w:rsid w:val="007958EE"/>
    <w:rsid w:val="007976F0"/>
    <w:rsid w:val="007A1B03"/>
    <w:rsid w:val="007A24F1"/>
    <w:rsid w:val="007A25A8"/>
    <w:rsid w:val="007A6613"/>
    <w:rsid w:val="007B1FFC"/>
    <w:rsid w:val="007B23CF"/>
    <w:rsid w:val="007B4D7F"/>
    <w:rsid w:val="007B7087"/>
    <w:rsid w:val="007B7090"/>
    <w:rsid w:val="007C032A"/>
    <w:rsid w:val="007C0C3A"/>
    <w:rsid w:val="007C15B6"/>
    <w:rsid w:val="007C7F3E"/>
    <w:rsid w:val="007D4618"/>
    <w:rsid w:val="007E3803"/>
    <w:rsid w:val="007E7E24"/>
    <w:rsid w:val="007F08E2"/>
    <w:rsid w:val="007F22EF"/>
    <w:rsid w:val="008010EA"/>
    <w:rsid w:val="00803260"/>
    <w:rsid w:val="0080390E"/>
    <w:rsid w:val="00806B7B"/>
    <w:rsid w:val="00813928"/>
    <w:rsid w:val="00813E45"/>
    <w:rsid w:val="008164D3"/>
    <w:rsid w:val="0083311D"/>
    <w:rsid w:val="008340CA"/>
    <w:rsid w:val="008437B7"/>
    <w:rsid w:val="0084500E"/>
    <w:rsid w:val="00861BB2"/>
    <w:rsid w:val="008639B4"/>
    <w:rsid w:val="0087165E"/>
    <w:rsid w:val="008731E2"/>
    <w:rsid w:val="00880876"/>
    <w:rsid w:val="00882183"/>
    <w:rsid w:val="00883155"/>
    <w:rsid w:val="00890D90"/>
    <w:rsid w:val="00892F13"/>
    <w:rsid w:val="008945AC"/>
    <w:rsid w:val="008A0AD2"/>
    <w:rsid w:val="008A2F30"/>
    <w:rsid w:val="008A7954"/>
    <w:rsid w:val="008B2739"/>
    <w:rsid w:val="008B71CC"/>
    <w:rsid w:val="008C792B"/>
    <w:rsid w:val="008D3584"/>
    <w:rsid w:val="008D3820"/>
    <w:rsid w:val="008E0093"/>
    <w:rsid w:val="008E3ABF"/>
    <w:rsid w:val="008E6E0B"/>
    <w:rsid w:val="008E775D"/>
    <w:rsid w:val="008F60C7"/>
    <w:rsid w:val="0090050F"/>
    <w:rsid w:val="00905028"/>
    <w:rsid w:val="00905039"/>
    <w:rsid w:val="00906DDA"/>
    <w:rsid w:val="0091481D"/>
    <w:rsid w:val="00914B77"/>
    <w:rsid w:val="009175E7"/>
    <w:rsid w:val="00922AD9"/>
    <w:rsid w:val="00930803"/>
    <w:rsid w:val="00931DC3"/>
    <w:rsid w:val="009360AD"/>
    <w:rsid w:val="00936132"/>
    <w:rsid w:val="0093655A"/>
    <w:rsid w:val="00940787"/>
    <w:rsid w:val="00941581"/>
    <w:rsid w:val="00944593"/>
    <w:rsid w:val="00946A4E"/>
    <w:rsid w:val="00946F18"/>
    <w:rsid w:val="009474DD"/>
    <w:rsid w:val="00954CB5"/>
    <w:rsid w:val="00956966"/>
    <w:rsid w:val="00956AB1"/>
    <w:rsid w:val="009654DA"/>
    <w:rsid w:val="009672CC"/>
    <w:rsid w:val="0097455D"/>
    <w:rsid w:val="00976F53"/>
    <w:rsid w:val="00981FD1"/>
    <w:rsid w:val="009826A6"/>
    <w:rsid w:val="00982AA9"/>
    <w:rsid w:val="00983754"/>
    <w:rsid w:val="00983D0B"/>
    <w:rsid w:val="00985487"/>
    <w:rsid w:val="00986108"/>
    <w:rsid w:val="009A0F39"/>
    <w:rsid w:val="009A407E"/>
    <w:rsid w:val="009A7A73"/>
    <w:rsid w:val="009B1214"/>
    <w:rsid w:val="009B2A3D"/>
    <w:rsid w:val="009B3F47"/>
    <w:rsid w:val="009B45C3"/>
    <w:rsid w:val="009D0D4B"/>
    <w:rsid w:val="009D25F5"/>
    <w:rsid w:val="009D4C5B"/>
    <w:rsid w:val="009E0014"/>
    <w:rsid w:val="009E0FCB"/>
    <w:rsid w:val="009E20CA"/>
    <w:rsid w:val="009E336A"/>
    <w:rsid w:val="009E7D8D"/>
    <w:rsid w:val="009E7F9C"/>
    <w:rsid w:val="009F0308"/>
    <w:rsid w:val="009F1CD6"/>
    <w:rsid w:val="009F6EE2"/>
    <w:rsid w:val="009F7C8C"/>
    <w:rsid w:val="00A010A2"/>
    <w:rsid w:val="00A01D87"/>
    <w:rsid w:val="00A02378"/>
    <w:rsid w:val="00A070C6"/>
    <w:rsid w:val="00A20A87"/>
    <w:rsid w:val="00A315FD"/>
    <w:rsid w:val="00A323D0"/>
    <w:rsid w:val="00A34AD9"/>
    <w:rsid w:val="00A3548B"/>
    <w:rsid w:val="00A3718C"/>
    <w:rsid w:val="00A40729"/>
    <w:rsid w:val="00A426A5"/>
    <w:rsid w:val="00A45E0E"/>
    <w:rsid w:val="00A50A0A"/>
    <w:rsid w:val="00A50DBE"/>
    <w:rsid w:val="00A52AF3"/>
    <w:rsid w:val="00A538EC"/>
    <w:rsid w:val="00A611DE"/>
    <w:rsid w:val="00A64910"/>
    <w:rsid w:val="00A65E79"/>
    <w:rsid w:val="00A67255"/>
    <w:rsid w:val="00A67C51"/>
    <w:rsid w:val="00A74AAF"/>
    <w:rsid w:val="00A74AB5"/>
    <w:rsid w:val="00A80A65"/>
    <w:rsid w:val="00A82E96"/>
    <w:rsid w:val="00A87107"/>
    <w:rsid w:val="00A91BF8"/>
    <w:rsid w:val="00A9392E"/>
    <w:rsid w:val="00AA3D9A"/>
    <w:rsid w:val="00AA3F03"/>
    <w:rsid w:val="00AB1846"/>
    <w:rsid w:val="00AB2933"/>
    <w:rsid w:val="00AB6C21"/>
    <w:rsid w:val="00AC2405"/>
    <w:rsid w:val="00AC4212"/>
    <w:rsid w:val="00AC6156"/>
    <w:rsid w:val="00AC6A58"/>
    <w:rsid w:val="00AD1232"/>
    <w:rsid w:val="00AD1A79"/>
    <w:rsid w:val="00AE025E"/>
    <w:rsid w:val="00AE1507"/>
    <w:rsid w:val="00AE1F88"/>
    <w:rsid w:val="00AE20A1"/>
    <w:rsid w:val="00AE5602"/>
    <w:rsid w:val="00AE6921"/>
    <w:rsid w:val="00AE7FDA"/>
    <w:rsid w:val="00AF56DC"/>
    <w:rsid w:val="00AF7BD2"/>
    <w:rsid w:val="00B019B0"/>
    <w:rsid w:val="00B01DCC"/>
    <w:rsid w:val="00B130FB"/>
    <w:rsid w:val="00B1525A"/>
    <w:rsid w:val="00B16C29"/>
    <w:rsid w:val="00B16ED3"/>
    <w:rsid w:val="00B21C57"/>
    <w:rsid w:val="00B274BF"/>
    <w:rsid w:val="00B31112"/>
    <w:rsid w:val="00B31EE9"/>
    <w:rsid w:val="00B337AF"/>
    <w:rsid w:val="00B43B19"/>
    <w:rsid w:val="00B44C32"/>
    <w:rsid w:val="00B455C6"/>
    <w:rsid w:val="00B51999"/>
    <w:rsid w:val="00B525F0"/>
    <w:rsid w:val="00B55C09"/>
    <w:rsid w:val="00B56E19"/>
    <w:rsid w:val="00B57DA6"/>
    <w:rsid w:val="00B62F51"/>
    <w:rsid w:val="00B65803"/>
    <w:rsid w:val="00B661D0"/>
    <w:rsid w:val="00B74536"/>
    <w:rsid w:val="00B80F50"/>
    <w:rsid w:val="00B8103D"/>
    <w:rsid w:val="00B82BD8"/>
    <w:rsid w:val="00B85B49"/>
    <w:rsid w:val="00B90EED"/>
    <w:rsid w:val="00B91BE4"/>
    <w:rsid w:val="00B93814"/>
    <w:rsid w:val="00B971DA"/>
    <w:rsid w:val="00BA0085"/>
    <w:rsid w:val="00BA2718"/>
    <w:rsid w:val="00BA3E6B"/>
    <w:rsid w:val="00BA51AD"/>
    <w:rsid w:val="00BB2D27"/>
    <w:rsid w:val="00BB5556"/>
    <w:rsid w:val="00BB5CB6"/>
    <w:rsid w:val="00BC2799"/>
    <w:rsid w:val="00BC310B"/>
    <w:rsid w:val="00BC3D6F"/>
    <w:rsid w:val="00BD0E2D"/>
    <w:rsid w:val="00BD240B"/>
    <w:rsid w:val="00BD4732"/>
    <w:rsid w:val="00BE2C6F"/>
    <w:rsid w:val="00BF2FF2"/>
    <w:rsid w:val="00BF46EA"/>
    <w:rsid w:val="00BF67CA"/>
    <w:rsid w:val="00C02B24"/>
    <w:rsid w:val="00C030B0"/>
    <w:rsid w:val="00C03BEF"/>
    <w:rsid w:val="00C0414A"/>
    <w:rsid w:val="00C06F49"/>
    <w:rsid w:val="00C12B8C"/>
    <w:rsid w:val="00C31477"/>
    <w:rsid w:val="00C32390"/>
    <w:rsid w:val="00C35C7B"/>
    <w:rsid w:val="00C372B5"/>
    <w:rsid w:val="00C37399"/>
    <w:rsid w:val="00C4596F"/>
    <w:rsid w:val="00C46CB9"/>
    <w:rsid w:val="00C51316"/>
    <w:rsid w:val="00C5287B"/>
    <w:rsid w:val="00C578C3"/>
    <w:rsid w:val="00C62876"/>
    <w:rsid w:val="00C64F82"/>
    <w:rsid w:val="00C67145"/>
    <w:rsid w:val="00C7334C"/>
    <w:rsid w:val="00C83209"/>
    <w:rsid w:val="00C91DD0"/>
    <w:rsid w:val="00C93FFA"/>
    <w:rsid w:val="00C964EA"/>
    <w:rsid w:val="00C967F3"/>
    <w:rsid w:val="00C97BD6"/>
    <w:rsid w:val="00CA5886"/>
    <w:rsid w:val="00CA692C"/>
    <w:rsid w:val="00CB12AF"/>
    <w:rsid w:val="00CB40DE"/>
    <w:rsid w:val="00CB61BC"/>
    <w:rsid w:val="00CB6799"/>
    <w:rsid w:val="00CB6FA4"/>
    <w:rsid w:val="00CB705E"/>
    <w:rsid w:val="00CC2384"/>
    <w:rsid w:val="00CC2CFE"/>
    <w:rsid w:val="00CD4AF4"/>
    <w:rsid w:val="00CD4E3A"/>
    <w:rsid w:val="00CD6963"/>
    <w:rsid w:val="00CE2618"/>
    <w:rsid w:val="00CE2646"/>
    <w:rsid w:val="00CE315A"/>
    <w:rsid w:val="00CE4D3D"/>
    <w:rsid w:val="00CE7788"/>
    <w:rsid w:val="00CF47FA"/>
    <w:rsid w:val="00CF7ACB"/>
    <w:rsid w:val="00D02433"/>
    <w:rsid w:val="00D0449C"/>
    <w:rsid w:val="00D05F6C"/>
    <w:rsid w:val="00D07621"/>
    <w:rsid w:val="00D136C5"/>
    <w:rsid w:val="00D204B6"/>
    <w:rsid w:val="00D207C9"/>
    <w:rsid w:val="00D21F5E"/>
    <w:rsid w:val="00D24CD7"/>
    <w:rsid w:val="00D254FF"/>
    <w:rsid w:val="00D25C1F"/>
    <w:rsid w:val="00D32242"/>
    <w:rsid w:val="00D32BBC"/>
    <w:rsid w:val="00D32D6E"/>
    <w:rsid w:val="00D41D5E"/>
    <w:rsid w:val="00D44CBE"/>
    <w:rsid w:val="00D47DB7"/>
    <w:rsid w:val="00D47DC9"/>
    <w:rsid w:val="00D5170D"/>
    <w:rsid w:val="00D529DA"/>
    <w:rsid w:val="00D54B66"/>
    <w:rsid w:val="00D63BA2"/>
    <w:rsid w:val="00D63FE8"/>
    <w:rsid w:val="00D66AA3"/>
    <w:rsid w:val="00D66B84"/>
    <w:rsid w:val="00D75967"/>
    <w:rsid w:val="00D90FF2"/>
    <w:rsid w:val="00D91E68"/>
    <w:rsid w:val="00D93318"/>
    <w:rsid w:val="00D941F2"/>
    <w:rsid w:val="00D9494D"/>
    <w:rsid w:val="00DA0299"/>
    <w:rsid w:val="00DA321B"/>
    <w:rsid w:val="00DA4CBD"/>
    <w:rsid w:val="00DA66A5"/>
    <w:rsid w:val="00DA68A5"/>
    <w:rsid w:val="00DA7B92"/>
    <w:rsid w:val="00DB0EEC"/>
    <w:rsid w:val="00DB4A9D"/>
    <w:rsid w:val="00DB5C0D"/>
    <w:rsid w:val="00DC26ED"/>
    <w:rsid w:val="00DC61F6"/>
    <w:rsid w:val="00DC65CE"/>
    <w:rsid w:val="00DD0C9E"/>
    <w:rsid w:val="00DD170F"/>
    <w:rsid w:val="00DD4CC4"/>
    <w:rsid w:val="00DD7179"/>
    <w:rsid w:val="00DE673B"/>
    <w:rsid w:val="00DF1FBB"/>
    <w:rsid w:val="00DF7CE2"/>
    <w:rsid w:val="00E07C64"/>
    <w:rsid w:val="00E12F17"/>
    <w:rsid w:val="00E133B7"/>
    <w:rsid w:val="00E14B28"/>
    <w:rsid w:val="00E15F38"/>
    <w:rsid w:val="00E206AB"/>
    <w:rsid w:val="00E21CE5"/>
    <w:rsid w:val="00E22902"/>
    <w:rsid w:val="00E24ED5"/>
    <w:rsid w:val="00E24F65"/>
    <w:rsid w:val="00E27D74"/>
    <w:rsid w:val="00E30639"/>
    <w:rsid w:val="00E33AA6"/>
    <w:rsid w:val="00E40CB9"/>
    <w:rsid w:val="00E44E4C"/>
    <w:rsid w:val="00E4626B"/>
    <w:rsid w:val="00E535AF"/>
    <w:rsid w:val="00E57CB6"/>
    <w:rsid w:val="00E67792"/>
    <w:rsid w:val="00E67F7B"/>
    <w:rsid w:val="00E71771"/>
    <w:rsid w:val="00E83102"/>
    <w:rsid w:val="00E94E51"/>
    <w:rsid w:val="00EA520C"/>
    <w:rsid w:val="00EA7351"/>
    <w:rsid w:val="00EB0FE7"/>
    <w:rsid w:val="00EB7ABA"/>
    <w:rsid w:val="00EC090A"/>
    <w:rsid w:val="00EC406F"/>
    <w:rsid w:val="00EC41B9"/>
    <w:rsid w:val="00ED3832"/>
    <w:rsid w:val="00ED704C"/>
    <w:rsid w:val="00EE4561"/>
    <w:rsid w:val="00EE4CA8"/>
    <w:rsid w:val="00EE5617"/>
    <w:rsid w:val="00EF1448"/>
    <w:rsid w:val="00EF1D1C"/>
    <w:rsid w:val="00EF74C3"/>
    <w:rsid w:val="00F0254E"/>
    <w:rsid w:val="00F114B1"/>
    <w:rsid w:val="00F11E62"/>
    <w:rsid w:val="00F1209B"/>
    <w:rsid w:val="00F161FF"/>
    <w:rsid w:val="00F1650C"/>
    <w:rsid w:val="00F24366"/>
    <w:rsid w:val="00F26B78"/>
    <w:rsid w:val="00F35CFF"/>
    <w:rsid w:val="00F3606B"/>
    <w:rsid w:val="00F36893"/>
    <w:rsid w:val="00F371F4"/>
    <w:rsid w:val="00F41B0C"/>
    <w:rsid w:val="00F4428E"/>
    <w:rsid w:val="00F45450"/>
    <w:rsid w:val="00F45AB7"/>
    <w:rsid w:val="00F45D26"/>
    <w:rsid w:val="00F50FED"/>
    <w:rsid w:val="00F51FB2"/>
    <w:rsid w:val="00F60FAE"/>
    <w:rsid w:val="00F67DE9"/>
    <w:rsid w:val="00F77C77"/>
    <w:rsid w:val="00F83202"/>
    <w:rsid w:val="00F83D57"/>
    <w:rsid w:val="00F85BCF"/>
    <w:rsid w:val="00F860D5"/>
    <w:rsid w:val="00F91A76"/>
    <w:rsid w:val="00FA4363"/>
    <w:rsid w:val="00FA5C55"/>
    <w:rsid w:val="00FA71F3"/>
    <w:rsid w:val="00FB0245"/>
    <w:rsid w:val="00FB04D5"/>
    <w:rsid w:val="00FB2293"/>
    <w:rsid w:val="00FB2DF5"/>
    <w:rsid w:val="00FB4D29"/>
    <w:rsid w:val="00FB5A96"/>
    <w:rsid w:val="00FB5BCB"/>
    <w:rsid w:val="00FB5CFB"/>
    <w:rsid w:val="00FC02BB"/>
    <w:rsid w:val="00FC22A9"/>
    <w:rsid w:val="00FC2610"/>
    <w:rsid w:val="00FC3AD3"/>
    <w:rsid w:val="00FC4352"/>
    <w:rsid w:val="00FC44DD"/>
    <w:rsid w:val="00FC4D61"/>
    <w:rsid w:val="00FD26FF"/>
    <w:rsid w:val="00FD4E62"/>
    <w:rsid w:val="00FD775A"/>
    <w:rsid w:val="00FF0854"/>
    <w:rsid w:val="00FF2BC0"/>
    <w:rsid w:val="00FF50F9"/>
    <w:rsid w:val="00FF78E7"/>
    <w:rsid w:val="00FF7ED3"/>
    <w:rsid w:val="3DE04C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3CEBD9BC"/>
  <w15:docId w15:val="{7700E1B2-8047-46C6-809F-BECD6A5B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F68"/>
    <w:pPr>
      <w:spacing w:after="200" w:line="276" w:lineRule="auto"/>
    </w:pPr>
    <w:rPr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6579C9"/>
    <w:pPr>
      <w:keepNext/>
      <w:spacing w:after="0" w:line="240" w:lineRule="auto"/>
      <w:jc w:val="both"/>
      <w:outlineLvl w:val="6"/>
    </w:pPr>
    <w:rPr>
      <w:rFonts w:ascii="Arial" w:hAnsi="Arial" w:cs="Arial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96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D1C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1D1C"/>
    <w:rPr>
      <w:sz w:val="22"/>
      <w:szCs w:val="22"/>
    </w:rPr>
  </w:style>
  <w:style w:type="table" w:styleId="Tabelacomgrade">
    <w:name w:val="Table Grid"/>
    <w:basedOn w:val="Tabelanormal"/>
    <w:uiPriority w:val="59"/>
    <w:rsid w:val="00ED383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qFormat/>
    <w:rsid w:val="005F7042"/>
    <w:pPr>
      <w:ind w:left="720"/>
      <w:contextualSpacing/>
    </w:pPr>
    <w:rPr>
      <w:rFonts w:eastAsia="Calibri"/>
      <w:lang w:eastAsia="en-US"/>
    </w:rPr>
  </w:style>
  <w:style w:type="paragraph" w:customStyle="1" w:styleId="Default">
    <w:name w:val="Default"/>
    <w:rsid w:val="00A070C6"/>
    <w:pPr>
      <w:autoSpaceDE w:val="0"/>
      <w:autoSpaceDN w:val="0"/>
      <w:adjustRightInd w:val="0"/>
    </w:pPr>
    <w:rPr>
      <w:rFonts w:ascii="Segoe UI" w:eastAsia="Calibri" w:hAnsi="Segoe UI" w:cs="Segoe UI"/>
      <w:color w:val="000000"/>
      <w:sz w:val="24"/>
      <w:szCs w:val="24"/>
    </w:rPr>
  </w:style>
  <w:style w:type="character" w:customStyle="1" w:styleId="A1">
    <w:name w:val="A1"/>
    <w:uiPriority w:val="99"/>
    <w:rsid w:val="00A070C6"/>
    <w:rPr>
      <w:color w:val="00000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70C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6A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256A53"/>
  </w:style>
  <w:style w:type="character" w:styleId="Refdecomentrio">
    <w:name w:val="annotation reference"/>
    <w:basedOn w:val="Fontepargpadro"/>
    <w:uiPriority w:val="99"/>
    <w:semiHidden/>
    <w:unhideWhenUsed/>
    <w:rsid w:val="00AE1F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1F8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1F88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1F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E1F88"/>
    <w:rPr>
      <w:b/>
      <w:bCs/>
    </w:rPr>
  </w:style>
  <w:style w:type="character" w:customStyle="1" w:styleId="Ttulo7Char">
    <w:name w:val="Título 7 Char"/>
    <w:basedOn w:val="Fontepargpadro"/>
    <w:link w:val="Ttulo7"/>
    <w:uiPriority w:val="9"/>
    <w:rsid w:val="006579C9"/>
    <w:rPr>
      <w:rFonts w:ascii="Arial" w:hAnsi="Arial" w:cs="Arial"/>
      <w:b/>
    </w:rPr>
  </w:style>
  <w:style w:type="paragraph" w:customStyle="1" w:styleId="Style2">
    <w:name w:val="Style 2"/>
    <w:uiPriority w:val="99"/>
    <w:rsid w:val="006579C9"/>
    <w:pPr>
      <w:widowControl w:val="0"/>
      <w:autoSpaceDE w:val="0"/>
      <w:autoSpaceDN w:val="0"/>
      <w:ind w:left="72"/>
    </w:pPr>
    <w:rPr>
      <w:rFonts w:ascii="Arial" w:hAnsi="Arial" w:cs="Arial"/>
      <w:sz w:val="18"/>
      <w:szCs w:val="18"/>
      <w:lang w:val="en-US"/>
    </w:rPr>
  </w:style>
  <w:style w:type="character" w:customStyle="1" w:styleId="CharacterStyle1">
    <w:name w:val="Character Style 1"/>
    <w:uiPriority w:val="99"/>
    <w:rsid w:val="006579C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AAL\Documents\Oficio%20novalog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806A703EBB744FAD59CE6D77D14B5A" ma:contentTypeVersion="10" ma:contentTypeDescription="Crie um novo documento." ma:contentTypeScope="" ma:versionID="ef927219cafd37ed319e7b32a6bdb80c">
  <xsd:schema xmlns:xsd="http://www.w3.org/2001/XMLSchema" xmlns:xs="http://www.w3.org/2001/XMLSchema" xmlns:p="http://schemas.microsoft.com/office/2006/metadata/properties" xmlns:ns2="15a78f64-ca8b-401c-8f56-183c6546e7dd" xmlns:ns3="f96f5f40-2d94-45af-9bb5-12df467073e0" targetNamespace="http://schemas.microsoft.com/office/2006/metadata/properties" ma:root="true" ma:fieldsID="967715d6d8c84b376aa6cbe8b84e9ac7" ns2:_="" ns3:_="">
    <xsd:import namespace="15a78f64-ca8b-401c-8f56-183c6546e7dd"/>
    <xsd:import namespace="f96f5f40-2d94-45af-9bb5-12df46707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78f64-ca8b-401c-8f56-183c6546e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f5f40-2d94-45af-9bb5-12df46707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37967-E2AC-42D4-821B-20A7BA3FFC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CA36C6-299D-4899-B941-206EB335A6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5B4FB6-A0A5-4E80-8C29-774A812E5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78f64-ca8b-401c-8f56-183c6546e7dd"/>
    <ds:schemaRef ds:uri="f96f5f40-2d94-45af-9bb5-12df46707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EFEA3D-8E18-483B-8F9F-939BCEC52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 novalogo</Template>
  <TotalTime>2</TotalTime>
  <Pages>1</Pages>
  <Words>76</Words>
  <Characters>411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Daniella Cardoso Lemos de Oliveira Rossiter</dc:creator>
  <cp:lastModifiedBy>Qualidade</cp:lastModifiedBy>
  <cp:revision>12</cp:revision>
  <cp:lastPrinted>2019-12-09T12:45:00Z</cp:lastPrinted>
  <dcterms:created xsi:type="dcterms:W3CDTF">2022-10-31T17:59:00Z</dcterms:created>
  <dcterms:modified xsi:type="dcterms:W3CDTF">2026-03-23T14:46:00Z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0x010100A0806A703EBB744FAD59CE6D77D14B5A</vt:lpwstr>
  </property>
</Properties>
</file>