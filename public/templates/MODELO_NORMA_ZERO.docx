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8A3110" w14:textId="77777777" w:rsidR="0069189A" w:rsidRDefault="0069189A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02A7516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7DAAD33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B33600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1F9F5ED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D5C61EF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C25E9AF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582D2F1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6E31E7A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214E744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6F8F758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835A411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CE3E363" w14:textId="77777777" w:rsidR="00CE7E32" w:rsidRDefault="00CE7E3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CF8F3D1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5AE86F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37DB7F6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9070B3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E47302E" w14:textId="56D91B52" w:rsidR="007C1982" w:rsidRPr="00CE7E32" w:rsidRDefault="00CE7E32" w:rsidP="00CE7E32">
      <w:pPr>
        <w:tabs>
          <w:tab w:val="left" w:pos="2610"/>
        </w:tabs>
        <w:spacing w:after="0" w:line="240" w:lineRule="auto"/>
        <w:jc w:val="center"/>
        <w:rPr>
          <w:rFonts w:ascii="Arial" w:hAnsi="Arial" w:cs="Arial"/>
          <w:b/>
          <w:sz w:val="24"/>
        </w:rPr>
      </w:pPr>
      <w:r w:rsidRPr="00CE7E32">
        <w:rPr>
          <w:rFonts w:ascii="Arial" w:hAnsi="Arial" w:cs="Arial"/>
          <w:b/>
          <w:sz w:val="24"/>
        </w:rPr>
        <w:t>TÍTULO</w:t>
      </w:r>
    </w:p>
    <w:p w14:paraId="5C100257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D36B532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6D22716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73274CC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5B78EF9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DF4D0A1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3F49917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9A1D0B6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FD0A949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2FB472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CE6C4F7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C1F3157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3B4A8E0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4BF8425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23D797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B6AF94B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1EA8B57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DF03AF4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412A53E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A5A0614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AA7FCD6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99B9A33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1776522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C6F6B38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9712115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40EEA7C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B46784F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9821956" w14:textId="714946A1" w:rsidR="007C1982" w:rsidRDefault="00CE7E32" w:rsidP="00CE7E32">
      <w:pPr>
        <w:tabs>
          <w:tab w:val="left" w:pos="2610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>RECIFE-PE</w:t>
      </w:r>
    </w:p>
    <w:p w14:paraId="2327779D" w14:textId="0E7236C2" w:rsidR="00CE7E32" w:rsidRDefault="00CE7E32" w:rsidP="00CE7E32">
      <w:pPr>
        <w:tabs>
          <w:tab w:val="left" w:pos="2610"/>
        </w:tabs>
        <w:spacing w:after="0" w:line="240" w:lineRule="auto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ANO </w:t>
      </w:r>
    </w:p>
    <w:p w14:paraId="7F12B947" w14:textId="77777777" w:rsidR="007C1982" w:rsidRDefault="007C1982" w:rsidP="00CE7E32">
      <w:pPr>
        <w:tabs>
          <w:tab w:val="left" w:pos="2610"/>
        </w:tabs>
        <w:spacing w:after="0" w:line="240" w:lineRule="auto"/>
        <w:jc w:val="center"/>
        <w:rPr>
          <w:rFonts w:ascii="Arial" w:hAnsi="Arial" w:cs="Arial"/>
        </w:rPr>
      </w:pPr>
    </w:p>
    <w:p w14:paraId="0C5ACC1C" w14:textId="77777777" w:rsidR="007C1982" w:rsidRDefault="007C1982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sdt>
      <w:sdtPr>
        <w:rPr>
          <w:rFonts w:ascii="Calibri" w:eastAsia="Times New Roman" w:hAnsi="Calibri" w:cs="Times New Roman"/>
          <w:color w:val="auto"/>
          <w:sz w:val="22"/>
          <w:szCs w:val="22"/>
        </w:rPr>
        <w:id w:val="40048659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94A0371" w14:textId="195C630A" w:rsidR="00D67D81" w:rsidRDefault="00021653">
          <w:pPr>
            <w:pStyle w:val="CabealhodoSumrio"/>
            <w:rPr>
              <w:rFonts w:ascii="Arial" w:hAnsi="Arial" w:cs="Arial"/>
              <w:b/>
              <w:color w:val="auto"/>
              <w:sz w:val="24"/>
              <w:szCs w:val="24"/>
            </w:rPr>
          </w:pPr>
          <w:r w:rsidRPr="00021653">
            <w:rPr>
              <w:rFonts w:ascii="Arial" w:hAnsi="Arial" w:cs="Arial"/>
              <w:b/>
              <w:color w:val="auto"/>
              <w:sz w:val="24"/>
              <w:szCs w:val="24"/>
            </w:rPr>
            <w:t>SUMÁRIO</w:t>
          </w:r>
        </w:p>
        <w:p w14:paraId="3B011D9B" w14:textId="77777777" w:rsidR="00021653" w:rsidRPr="00021653" w:rsidRDefault="00021653" w:rsidP="00021653"/>
        <w:p w14:paraId="1E686953" w14:textId="77777777" w:rsidR="00021653" w:rsidRDefault="00D67D81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114432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1.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021653">
              <w:rPr>
                <w:rStyle w:val="Hyperlink"/>
                <w:rFonts w:ascii="Arial" w:hAnsi="Arial" w:cs="Arial"/>
                <w:b/>
                <w:noProof/>
                <w:sz w:val="20"/>
                <w:szCs w:val="20"/>
              </w:rPr>
              <w:t>APRESENTAÇÃO</w:t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_Toc197114432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269D6600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3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2.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OBJETIVO: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_Toc197114433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7F5EE776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4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3.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ABRANGÊNCIA: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_Toc197114434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76E2956C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5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4.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COMPETÊNCIA: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_Toc197114435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6D8B3E4D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6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5.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SIGLÁRIO: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_Toc197114436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11E209BC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7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6.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DISPOSIÇÕES GERAIS E INFORMAÇÕES ADICIONAIS: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_Toc197114437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279C2B38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8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7.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ALTERAÇÕES DE VERSÕES: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_Toc197114438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2D32C67B" w14:textId="77777777" w:rsidR="00021653" w:rsidRDefault="00110463">
          <w:pPr>
            <w:pStyle w:val="Sumrio1"/>
            <w:tabs>
              <w:tab w:val="left" w:pos="440"/>
              <w:tab w:val="right" w:leader="dot" w:pos="9736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197114439" w:history="1"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8.</w:t>
            </w:r>
            <w:r w:rsidR="00021653">
              <w:rPr>
                <w:rFonts w:asciiTheme="minorHAnsi" w:eastAsiaTheme="minorEastAsia" w:hAnsiTheme="minorHAnsi" w:cstheme="minorBidi"/>
                <w:noProof/>
              </w:rPr>
              <w:tab/>
            </w:r>
            <w:r w:rsidR="00021653" w:rsidRPr="00490395">
              <w:rPr>
                <w:rStyle w:val="Hyperlink"/>
                <w:rFonts w:ascii="Arial" w:hAnsi="Arial" w:cs="Arial"/>
                <w:b/>
                <w:noProof/>
              </w:rPr>
              <w:t>REFERÊNCIAS BIBLIOGRÁFICAS</w:t>
            </w:r>
            <w:r w:rsidR="00021653">
              <w:rPr>
                <w:noProof/>
                <w:webHidden/>
              </w:rPr>
              <w:tab/>
            </w:r>
            <w:r w:rsidR="00021653">
              <w:rPr>
                <w:noProof/>
                <w:webHidden/>
              </w:rPr>
              <w:fldChar w:fldCharType="begin"/>
            </w:r>
            <w:r w:rsidR="00021653">
              <w:rPr>
                <w:noProof/>
                <w:webHidden/>
              </w:rPr>
              <w:instrText xml:space="preserve"> PAGEREF _Toc197114439 \h </w:instrText>
            </w:r>
            <w:r w:rsidR="00021653">
              <w:rPr>
                <w:noProof/>
                <w:webHidden/>
              </w:rPr>
            </w:r>
            <w:r w:rsidR="00021653">
              <w:rPr>
                <w:noProof/>
                <w:webHidden/>
              </w:rPr>
              <w:fldChar w:fldCharType="separate"/>
            </w:r>
            <w:r w:rsidR="00021653">
              <w:rPr>
                <w:noProof/>
                <w:webHidden/>
              </w:rPr>
              <w:t>3</w:t>
            </w:r>
            <w:r w:rsidR="00021653">
              <w:rPr>
                <w:noProof/>
                <w:webHidden/>
              </w:rPr>
              <w:fldChar w:fldCharType="end"/>
            </w:r>
          </w:hyperlink>
        </w:p>
        <w:p w14:paraId="6772E97B" w14:textId="433A2AB9" w:rsidR="00D67D81" w:rsidRDefault="00D67D81">
          <w:r>
            <w:rPr>
              <w:b/>
              <w:bCs/>
            </w:rPr>
            <w:fldChar w:fldCharType="end"/>
          </w:r>
        </w:p>
      </w:sdtContent>
    </w:sdt>
    <w:p w14:paraId="4938F4ED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918F7F9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DEDD70F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8603EDA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F581A5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1F68F90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AEE3DA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0BF6424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971A666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809716A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D50F1F6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55F26FC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6E67695C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041EA2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4BBFC9A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7A716EF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0278274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6C45564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50C881D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3CCE9DE3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D8BE47E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AC9A1D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451CC49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116BB93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026D2F0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1C77278B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234B7C5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5B7AC3DA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0FB86062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2F564F71" w14:textId="77777777" w:rsidR="00D67D81" w:rsidRDefault="00D67D81" w:rsidP="00B661D0">
      <w:pPr>
        <w:tabs>
          <w:tab w:val="left" w:pos="2610"/>
        </w:tabs>
        <w:spacing w:after="0" w:line="240" w:lineRule="auto"/>
        <w:rPr>
          <w:rFonts w:ascii="Arial" w:hAnsi="Arial" w:cs="Arial"/>
        </w:rPr>
      </w:pPr>
    </w:p>
    <w:p w14:paraId="79F605AB" w14:textId="3FAB39C9" w:rsidR="00653F10" w:rsidRPr="00D67D81" w:rsidRDefault="00C66A58" w:rsidP="00D67D81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0" w:name="_Toc197114432"/>
      <w:r w:rsidRPr="00D67D81">
        <w:rPr>
          <w:rFonts w:ascii="Arial" w:hAnsi="Arial" w:cs="Arial"/>
          <w:b/>
          <w:color w:val="auto"/>
          <w:sz w:val="20"/>
          <w:szCs w:val="20"/>
        </w:rPr>
        <w:t>APRESENTAÇÃO</w:t>
      </w:r>
      <w:r w:rsidR="00B56E19" w:rsidRPr="00D67D81">
        <w:rPr>
          <w:rFonts w:ascii="Arial" w:hAnsi="Arial" w:cs="Arial"/>
          <w:b/>
          <w:color w:val="auto"/>
          <w:sz w:val="20"/>
          <w:szCs w:val="20"/>
        </w:rPr>
        <w:t>:</w:t>
      </w:r>
      <w:bookmarkEnd w:id="0"/>
    </w:p>
    <w:p w14:paraId="7315BEE4" w14:textId="1DB4777B" w:rsidR="00C66A58" w:rsidRDefault="00C66A58" w:rsidP="00B661D0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Xxxxxxxxxxxxxxxx</w:t>
      </w:r>
      <w:proofErr w:type="spellEnd"/>
    </w:p>
    <w:p w14:paraId="52C4EE96" w14:textId="608451D0" w:rsidR="00000FF0" w:rsidRPr="008D5CBC" w:rsidRDefault="00C66A58" w:rsidP="008D5CB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1" w:name="_Toc197114433"/>
      <w:r w:rsidRPr="008D5CBC">
        <w:rPr>
          <w:rFonts w:ascii="Arial" w:hAnsi="Arial" w:cs="Arial"/>
          <w:b/>
          <w:color w:val="auto"/>
          <w:sz w:val="20"/>
          <w:szCs w:val="20"/>
        </w:rPr>
        <w:t>OBJETIVO</w:t>
      </w:r>
      <w:r w:rsidR="008D5CBC">
        <w:rPr>
          <w:rFonts w:ascii="Arial" w:hAnsi="Arial" w:cs="Arial"/>
          <w:b/>
          <w:color w:val="auto"/>
          <w:sz w:val="20"/>
          <w:szCs w:val="20"/>
        </w:rPr>
        <w:t>:</w:t>
      </w:r>
      <w:bookmarkEnd w:id="1"/>
    </w:p>
    <w:p w14:paraId="3084D615" w14:textId="382FA25D" w:rsidR="00C66A58" w:rsidRPr="00C66A58" w:rsidRDefault="00C66A58" w:rsidP="00C66A58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proofErr w:type="spellStart"/>
      <w:r w:rsidRPr="00C66A58">
        <w:rPr>
          <w:rFonts w:ascii="Arial" w:hAnsi="Arial" w:cs="Arial"/>
          <w:sz w:val="20"/>
          <w:szCs w:val="20"/>
        </w:rPr>
        <w:t>Xxxxxxxxxxxxxxxxx</w:t>
      </w:r>
      <w:proofErr w:type="spellEnd"/>
    </w:p>
    <w:p w14:paraId="6801CB87" w14:textId="77777777" w:rsidR="00E22902" w:rsidRPr="008D5CBC" w:rsidRDefault="00E22902" w:rsidP="008D5CB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2" w:name="_Toc197114434"/>
      <w:r w:rsidRPr="008D5CBC">
        <w:rPr>
          <w:rFonts w:ascii="Arial" w:hAnsi="Arial" w:cs="Arial"/>
          <w:b/>
          <w:color w:val="auto"/>
          <w:sz w:val="20"/>
          <w:szCs w:val="20"/>
        </w:rPr>
        <w:t>ABRANGÊNCIA:</w:t>
      </w:r>
      <w:bookmarkEnd w:id="2"/>
    </w:p>
    <w:p w14:paraId="27E9EE7C" w14:textId="763559EE" w:rsidR="000251B8" w:rsidRPr="00850630" w:rsidRDefault="00E22902" w:rsidP="00B661D0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r w:rsidRPr="00850630">
        <w:rPr>
          <w:rFonts w:ascii="Arial" w:hAnsi="Arial" w:cs="Arial"/>
          <w:sz w:val="20"/>
          <w:szCs w:val="20"/>
        </w:rPr>
        <w:t>Todas as áreas assistenciais e administr</w:t>
      </w:r>
      <w:r w:rsidR="00642823" w:rsidRPr="00850630">
        <w:rPr>
          <w:rFonts w:ascii="Arial" w:hAnsi="Arial" w:cs="Arial"/>
          <w:sz w:val="20"/>
          <w:szCs w:val="20"/>
        </w:rPr>
        <w:t>ativas das unidades FGH</w:t>
      </w:r>
      <w:r w:rsidRPr="00850630">
        <w:rPr>
          <w:rFonts w:ascii="Arial" w:hAnsi="Arial" w:cs="Arial"/>
          <w:sz w:val="20"/>
          <w:szCs w:val="20"/>
        </w:rPr>
        <w:t>.</w:t>
      </w:r>
    </w:p>
    <w:p w14:paraId="546EC8DD" w14:textId="5702B2BE" w:rsidR="00653F10" w:rsidRPr="00C66A58" w:rsidRDefault="00C66A58" w:rsidP="008D5CB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3" w:name="_Toc197114435"/>
      <w:r w:rsidRPr="00C66A58">
        <w:rPr>
          <w:rFonts w:ascii="Arial" w:hAnsi="Arial" w:cs="Arial"/>
          <w:b/>
          <w:color w:val="auto"/>
          <w:sz w:val="20"/>
          <w:szCs w:val="20"/>
        </w:rPr>
        <w:t>COMPETÊNCIA</w:t>
      </w:r>
      <w:r w:rsidR="008D5CBC">
        <w:rPr>
          <w:rFonts w:ascii="Arial" w:hAnsi="Arial" w:cs="Arial"/>
          <w:b/>
          <w:color w:val="auto"/>
          <w:sz w:val="20"/>
          <w:szCs w:val="20"/>
        </w:rPr>
        <w:t>:</w:t>
      </w:r>
      <w:bookmarkEnd w:id="3"/>
    </w:p>
    <w:p w14:paraId="355EDC8C" w14:textId="2ED500B0" w:rsidR="00C66A58" w:rsidRDefault="00C66A58" w:rsidP="00C66A58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proofErr w:type="spellStart"/>
      <w:r w:rsidRPr="00C66A58">
        <w:rPr>
          <w:rFonts w:ascii="Arial" w:hAnsi="Arial" w:cs="Arial"/>
          <w:sz w:val="20"/>
          <w:szCs w:val="20"/>
        </w:rPr>
        <w:t>Xxxxxx</w:t>
      </w:r>
      <w:proofErr w:type="spellEnd"/>
    </w:p>
    <w:p w14:paraId="74E91516" w14:textId="619F51B2" w:rsidR="0069189A" w:rsidRPr="008D5CBC" w:rsidRDefault="0069189A" w:rsidP="008D5CB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4" w:name="_Toc197114436"/>
      <w:r w:rsidRPr="008D5CBC">
        <w:rPr>
          <w:rFonts w:ascii="Arial" w:hAnsi="Arial" w:cs="Arial"/>
          <w:b/>
          <w:color w:val="auto"/>
          <w:sz w:val="20"/>
          <w:szCs w:val="20"/>
        </w:rPr>
        <w:t>SIGLÁRIO</w:t>
      </w:r>
      <w:r w:rsidR="008D5CBC">
        <w:rPr>
          <w:rFonts w:ascii="Arial" w:hAnsi="Arial" w:cs="Arial"/>
          <w:b/>
          <w:color w:val="auto"/>
          <w:sz w:val="20"/>
          <w:szCs w:val="20"/>
        </w:rPr>
        <w:t>:</w:t>
      </w:r>
      <w:bookmarkEnd w:id="4"/>
    </w:p>
    <w:p w14:paraId="2CDAED0C" w14:textId="446AD9D0" w:rsidR="0069189A" w:rsidRPr="0069189A" w:rsidRDefault="0069189A" w:rsidP="00C66A58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0"/>
          <w:szCs w:val="20"/>
        </w:rPr>
      </w:pPr>
      <w:r w:rsidRPr="0069189A">
        <w:rPr>
          <w:rFonts w:ascii="Arial" w:hAnsi="Arial" w:cs="Arial"/>
          <w:sz w:val="20"/>
          <w:szCs w:val="20"/>
        </w:rPr>
        <w:t>XXX</w:t>
      </w:r>
      <w:r>
        <w:rPr>
          <w:rFonts w:ascii="Arial" w:hAnsi="Arial" w:cs="Arial"/>
          <w:sz w:val="20"/>
          <w:szCs w:val="20"/>
        </w:rPr>
        <w:t xml:space="preserve"> - </w:t>
      </w:r>
      <w:proofErr w:type="spellStart"/>
      <w:r>
        <w:rPr>
          <w:rFonts w:ascii="Arial" w:hAnsi="Arial" w:cs="Arial"/>
          <w:sz w:val="20"/>
          <w:szCs w:val="20"/>
        </w:rPr>
        <w:t>xxxxxxx</w:t>
      </w:r>
      <w:proofErr w:type="spellEnd"/>
    </w:p>
    <w:p w14:paraId="12B1C198" w14:textId="2FD3305D" w:rsidR="0069189A" w:rsidRPr="008D5CBC" w:rsidRDefault="0069189A" w:rsidP="008D5CB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5" w:name="_Toc197114437"/>
      <w:r w:rsidRPr="008D5CBC">
        <w:rPr>
          <w:rFonts w:ascii="Arial" w:hAnsi="Arial" w:cs="Arial"/>
          <w:b/>
          <w:color w:val="auto"/>
          <w:sz w:val="20"/>
          <w:szCs w:val="20"/>
        </w:rPr>
        <w:t>DISPOSIÇÕES GERAIS E INFORMAÇÕES ADICIONAIS</w:t>
      </w:r>
      <w:r w:rsidR="008D5CBC">
        <w:rPr>
          <w:rFonts w:ascii="Arial" w:hAnsi="Arial" w:cs="Arial"/>
          <w:b/>
          <w:color w:val="auto"/>
          <w:sz w:val="20"/>
          <w:szCs w:val="20"/>
        </w:rPr>
        <w:t>:</w:t>
      </w:r>
      <w:bookmarkEnd w:id="5"/>
    </w:p>
    <w:p w14:paraId="28E93559" w14:textId="77777777" w:rsidR="004360B6" w:rsidRDefault="004360B6" w:rsidP="004360B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</w:p>
    <w:p w14:paraId="38712E55" w14:textId="49039147" w:rsidR="004360B6" w:rsidRPr="004360B6" w:rsidRDefault="004360B6" w:rsidP="004360B6">
      <w:pPr>
        <w:spacing w:after="0" w:line="360" w:lineRule="auto"/>
        <w:jc w:val="both"/>
        <w:rPr>
          <w:rFonts w:ascii="Arial" w:hAnsi="Arial" w:cs="Arial"/>
          <w:sz w:val="20"/>
          <w:szCs w:val="20"/>
        </w:rPr>
      </w:pPr>
      <w:proofErr w:type="spellStart"/>
      <w:r w:rsidRPr="004360B6">
        <w:rPr>
          <w:rFonts w:ascii="Arial" w:hAnsi="Arial" w:cs="Arial"/>
          <w:sz w:val="20"/>
          <w:szCs w:val="20"/>
        </w:rPr>
        <w:t>Xxxxxxxxxx</w:t>
      </w:r>
      <w:proofErr w:type="spellEnd"/>
    </w:p>
    <w:p w14:paraId="24B2A823" w14:textId="49CEFA6D" w:rsidR="0069189A" w:rsidRPr="00D63A1B" w:rsidRDefault="004360B6" w:rsidP="00D63A1B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6" w:name="_Toc197114438"/>
      <w:r w:rsidRPr="00D63A1B">
        <w:rPr>
          <w:rFonts w:ascii="Arial" w:hAnsi="Arial" w:cs="Arial"/>
          <w:b/>
          <w:color w:val="auto"/>
          <w:sz w:val="20"/>
          <w:szCs w:val="20"/>
        </w:rPr>
        <w:t>ALTERAÇÕES DE VERSÕES</w:t>
      </w:r>
      <w:r w:rsidR="00D63A1B">
        <w:rPr>
          <w:rFonts w:ascii="Arial" w:hAnsi="Arial" w:cs="Arial"/>
          <w:b/>
          <w:color w:val="auto"/>
          <w:sz w:val="20"/>
          <w:szCs w:val="20"/>
        </w:rPr>
        <w:t>:</w:t>
      </w:r>
      <w:bookmarkEnd w:id="6"/>
    </w:p>
    <w:p w14:paraId="15B06808" w14:textId="77777777" w:rsidR="004360B6" w:rsidRDefault="004360B6" w:rsidP="004360B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tbl>
      <w:tblPr>
        <w:tblW w:w="973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88"/>
        <w:gridCol w:w="1134"/>
        <w:gridCol w:w="3402"/>
        <w:gridCol w:w="1984"/>
        <w:gridCol w:w="2228"/>
      </w:tblGrid>
      <w:tr w:rsidR="00761B07" w:rsidRPr="00850630" w14:paraId="6ABB79A3" w14:textId="77777777" w:rsidTr="00DF57C0">
        <w:trPr>
          <w:trHeight w:val="332"/>
          <w:jc w:val="center"/>
        </w:trPr>
        <w:tc>
          <w:tcPr>
            <w:tcW w:w="9736" w:type="dxa"/>
            <w:gridSpan w:val="5"/>
            <w:shd w:val="clear" w:color="auto" w:fill="C4BC96" w:themeFill="background2" w:themeFillShade="BF"/>
          </w:tcPr>
          <w:p w14:paraId="0F69D921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HISTÓRICO DE REVISÕES</w:t>
            </w:r>
          </w:p>
        </w:tc>
      </w:tr>
      <w:tr w:rsidR="00761B07" w:rsidRPr="00850630" w14:paraId="17493862" w14:textId="77777777" w:rsidTr="00DF57C0">
        <w:trPr>
          <w:trHeight w:val="368"/>
          <w:jc w:val="center"/>
        </w:trPr>
        <w:tc>
          <w:tcPr>
            <w:tcW w:w="988" w:type="dxa"/>
            <w:shd w:val="clear" w:color="auto" w:fill="DDD9C3" w:themeFill="background2" w:themeFillShade="E6"/>
          </w:tcPr>
          <w:p w14:paraId="35365A53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VERSÃO</w:t>
            </w:r>
          </w:p>
        </w:tc>
        <w:tc>
          <w:tcPr>
            <w:tcW w:w="1134" w:type="dxa"/>
            <w:shd w:val="clear" w:color="auto" w:fill="DDD9C3" w:themeFill="background2" w:themeFillShade="E6"/>
          </w:tcPr>
          <w:p w14:paraId="01340284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DATA DA REVISÃO</w:t>
            </w:r>
          </w:p>
        </w:tc>
        <w:tc>
          <w:tcPr>
            <w:tcW w:w="3402" w:type="dxa"/>
            <w:shd w:val="clear" w:color="auto" w:fill="DDD9C3" w:themeFill="background2" w:themeFillShade="E6"/>
            <w:vAlign w:val="bottom"/>
          </w:tcPr>
          <w:p w14:paraId="435125B2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CONTROLE DAS ALTERAÇÕES</w:t>
            </w:r>
          </w:p>
        </w:tc>
        <w:tc>
          <w:tcPr>
            <w:tcW w:w="1984" w:type="dxa"/>
            <w:shd w:val="clear" w:color="auto" w:fill="DDD9C3" w:themeFill="background2" w:themeFillShade="E6"/>
            <w:vAlign w:val="bottom"/>
          </w:tcPr>
          <w:p w14:paraId="1B1FE9CC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ELABORAÇÃO</w:t>
            </w:r>
          </w:p>
        </w:tc>
        <w:tc>
          <w:tcPr>
            <w:tcW w:w="2228" w:type="dxa"/>
            <w:shd w:val="clear" w:color="auto" w:fill="DDD9C3" w:themeFill="background2" w:themeFillShade="E6"/>
          </w:tcPr>
          <w:p w14:paraId="3258E4AB" w14:textId="77777777" w:rsidR="00761B07" w:rsidRPr="00850630" w:rsidRDefault="00761B07" w:rsidP="00DF57C0">
            <w:pPr>
              <w:spacing w:after="0" w:line="360" w:lineRule="auto"/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850630">
              <w:rPr>
                <w:rFonts w:ascii="Arial" w:hAnsi="Arial" w:cs="Arial"/>
                <w:b/>
                <w:sz w:val="20"/>
                <w:szCs w:val="20"/>
              </w:rPr>
              <w:t>APROVAÇÃO</w:t>
            </w:r>
          </w:p>
        </w:tc>
      </w:tr>
      <w:tr w:rsidR="00761B07" w:rsidRPr="00850630" w14:paraId="1615A911" w14:textId="77777777" w:rsidTr="00DF57C0">
        <w:trPr>
          <w:trHeight w:val="522"/>
          <w:jc w:val="center"/>
        </w:trPr>
        <w:tc>
          <w:tcPr>
            <w:tcW w:w="988" w:type="dxa"/>
          </w:tcPr>
          <w:p w14:paraId="6F04CD48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26444083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236BB716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765B8421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</w:tcPr>
          <w:p w14:paraId="2FE8EE95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761B07" w:rsidRPr="00850630" w14:paraId="6A8495F7" w14:textId="77777777" w:rsidTr="00DF57C0">
        <w:trPr>
          <w:trHeight w:val="522"/>
          <w:jc w:val="center"/>
        </w:trPr>
        <w:tc>
          <w:tcPr>
            <w:tcW w:w="988" w:type="dxa"/>
          </w:tcPr>
          <w:p w14:paraId="5803A9F8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134" w:type="dxa"/>
          </w:tcPr>
          <w:p w14:paraId="1F9C8329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402" w:type="dxa"/>
            <w:vAlign w:val="bottom"/>
          </w:tcPr>
          <w:p w14:paraId="52607D3B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1984" w:type="dxa"/>
            <w:vAlign w:val="bottom"/>
          </w:tcPr>
          <w:p w14:paraId="5AB12942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28" w:type="dxa"/>
          </w:tcPr>
          <w:p w14:paraId="5988A73C" w14:textId="77777777" w:rsidR="00761B07" w:rsidRPr="00850630" w:rsidRDefault="00761B07" w:rsidP="00DF57C0">
            <w:pPr>
              <w:spacing w:after="0" w:line="36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3CD5BBBE" w14:textId="77777777" w:rsidR="004360B6" w:rsidRDefault="004360B6" w:rsidP="004360B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</w:p>
    <w:p w14:paraId="4E309743" w14:textId="6B61F356" w:rsidR="004360B6" w:rsidRPr="00FC513C" w:rsidRDefault="004360B6" w:rsidP="00FC513C">
      <w:pPr>
        <w:pStyle w:val="Ttulo1"/>
        <w:numPr>
          <w:ilvl w:val="0"/>
          <w:numId w:val="14"/>
        </w:numPr>
        <w:rPr>
          <w:rFonts w:ascii="Arial" w:hAnsi="Arial" w:cs="Arial"/>
          <w:b/>
          <w:color w:val="auto"/>
          <w:sz w:val="20"/>
          <w:szCs w:val="20"/>
        </w:rPr>
      </w:pPr>
      <w:bookmarkStart w:id="7" w:name="_Toc197114439"/>
      <w:r w:rsidRPr="00FC513C">
        <w:rPr>
          <w:rFonts w:ascii="Arial" w:hAnsi="Arial" w:cs="Arial"/>
          <w:b/>
          <w:color w:val="auto"/>
          <w:sz w:val="20"/>
          <w:szCs w:val="20"/>
        </w:rPr>
        <w:t>REFERÊNCIAS BIBLIOGRÁFICAS</w:t>
      </w:r>
      <w:bookmarkEnd w:id="7"/>
    </w:p>
    <w:p w14:paraId="680887DA" w14:textId="7B7A1784" w:rsidR="004360B6" w:rsidRPr="004360B6" w:rsidRDefault="00E15295" w:rsidP="004360B6">
      <w:pPr>
        <w:spacing w:after="0" w:line="360" w:lineRule="auto"/>
        <w:jc w:val="both"/>
        <w:rPr>
          <w:rFonts w:ascii="Arial" w:hAnsi="Arial" w:cs="Arial"/>
          <w:b/>
          <w:sz w:val="20"/>
          <w:szCs w:val="20"/>
        </w:rPr>
      </w:pPr>
      <w:proofErr w:type="spellStart"/>
      <w:r w:rsidRPr="00E15295">
        <w:rPr>
          <w:rFonts w:ascii="Arial" w:hAnsi="Arial" w:cs="Arial"/>
          <w:sz w:val="20"/>
          <w:szCs w:val="20"/>
        </w:rPr>
        <w:t>Xxxxxxx</w:t>
      </w:r>
      <w:proofErr w:type="spellEnd"/>
    </w:p>
    <w:sectPr w:rsidR="004360B6" w:rsidRPr="004360B6" w:rsidSect="0070201D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080" w:bottom="1440" w:left="1080" w:header="227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DB613F9" w14:textId="77777777" w:rsidR="003D241D" w:rsidRDefault="003D241D" w:rsidP="00EF1D1C">
      <w:pPr>
        <w:spacing w:after="0" w:line="240" w:lineRule="auto"/>
      </w:pPr>
      <w:r>
        <w:separator/>
      </w:r>
    </w:p>
  </w:endnote>
  <w:endnote w:type="continuationSeparator" w:id="0">
    <w:p w14:paraId="7A1F3293" w14:textId="77777777" w:rsidR="003D241D" w:rsidRDefault="003D241D" w:rsidP="00EF1D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D44C13C" w14:textId="77777777" w:rsidR="00581F7A" w:rsidRDefault="00581F7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330454"/>
      <w:docPartObj>
        <w:docPartGallery w:val="Page Numbers (Bottom of Page)"/>
        <w:docPartUnique/>
      </w:docPartObj>
    </w:sdtPr>
    <w:sdtEndPr/>
    <w:sdtContent>
      <w:p w14:paraId="0E189664" w14:textId="77777777" w:rsidR="003B3DF7" w:rsidRDefault="003B3DF7">
        <w:pPr>
          <w:pStyle w:val="Rodap"/>
          <w:jc w:val="right"/>
        </w:pPr>
      </w:p>
      <w:tbl>
        <w:tblPr>
          <w:tblStyle w:val="Tabelacomgrade"/>
          <w:tblW w:w="0" w:type="auto"/>
          <w:jc w:val="center"/>
          <w:tblLook w:val="04A0" w:firstRow="1" w:lastRow="0" w:firstColumn="1" w:lastColumn="0" w:noHBand="0" w:noVBand="1"/>
        </w:tblPr>
        <w:tblGrid>
          <w:gridCol w:w="3245"/>
          <w:gridCol w:w="3245"/>
          <w:gridCol w:w="3246"/>
        </w:tblGrid>
        <w:tr w:rsidR="003B3DF7" w:rsidRPr="001642AC" w14:paraId="35878071" w14:textId="77777777" w:rsidTr="002E281F">
          <w:trPr>
            <w:jc w:val="center"/>
          </w:trPr>
          <w:tc>
            <w:tcPr>
              <w:tcW w:w="3245" w:type="dxa"/>
            </w:tcPr>
            <w:p w14:paraId="604E33A6" w14:textId="1D5D521F" w:rsidR="003B3DF7" w:rsidRPr="001642AC" w:rsidRDefault="00325D9B" w:rsidP="004208B1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>
                <w:rPr>
                  <w:rFonts w:ascii="Arial" w:hAnsi="Arial" w:cs="Arial"/>
                  <w:sz w:val="16"/>
                  <w:szCs w:val="16"/>
                </w:rPr>
                <w:t>Atualizado por: Nome do responsável pela atualização</w:t>
              </w:r>
            </w:p>
          </w:tc>
          <w:tc>
            <w:tcPr>
              <w:tcW w:w="3245" w:type="dxa"/>
            </w:tcPr>
            <w:p w14:paraId="33203F6C" w14:textId="369E7EC0" w:rsidR="003B3DF7" w:rsidRPr="001642AC" w:rsidRDefault="003B3DF7" w:rsidP="00225EDC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 w:rsidRPr="001642AC">
                <w:rPr>
                  <w:rFonts w:ascii="Arial" w:hAnsi="Arial" w:cs="Arial"/>
                  <w:sz w:val="16"/>
                  <w:szCs w:val="16"/>
                </w:rPr>
                <w:t xml:space="preserve">Validado por: </w:t>
              </w:r>
              <w:r w:rsidR="00325D9B">
                <w:rPr>
                  <w:rFonts w:ascii="Arial" w:hAnsi="Arial" w:cs="Arial"/>
                  <w:sz w:val="16"/>
                  <w:szCs w:val="16"/>
                </w:rPr>
                <w:t>Nome do responsável pela validação</w:t>
              </w:r>
            </w:p>
          </w:tc>
          <w:tc>
            <w:tcPr>
              <w:tcW w:w="3246" w:type="dxa"/>
            </w:tcPr>
            <w:p w14:paraId="772DDD16" w14:textId="3320CD76" w:rsidR="003B3DF7" w:rsidRPr="001642AC" w:rsidRDefault="003B3DF7" w:rsidP="00225EDC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 w:rsidRPr="001642AC">
                <w:rPr>
                  <w:rFonts w:ascii="Arial" w:hAnsi="Arial" w:cs="Arial"/>
                  <w:sz w:val="16"/>
                  <w:szCs w:val="16"/>
                </w:rPr>
                <w:t xml:space="preserve">Aprovado por: </w:t>
              </w:r>
              <w:r w:rsidR="00325D9B">
                <w:rPr>
                  <w:rFonts w:ascii="Arial" w:hAnsi="Arial" w:cs="Arial"/>
                  <w:sz w:val="16"/>
                  <w:szCs w:val="16"/>
                </w:rPr>
                <w:t>Nome do responsável pela aprovação</w:t>
              </w:r>
            </w:p>
          </w:tc>
        </w:tr>
        <w:tr w:rsidR="003B3DF7" w:rsidRPr="001642AC" w14:paraId="2ADBD1CA" w14:textId="77777777" w:rsidTr="002E281F">
          <w:trPr>
            <w:jc w:val="center"/>
          </w:trPr>
          <w:tc>
            <w:tcPr>
              <w:tcW w:w="3245" w:type="dxa"/>
            </w:tcPr>
            <w:p w14:paraId="2A5734D0" w14:textId="27861ACF" w:rsidR="003B3DF7" w:rsidRPr="00325D9B" w:rsidRDefault="003B3DF7" w:rsidP="004208B1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 w:rsidRPr="00325D9B">
                <w:rPr>
                  <w:rFonts w:ascii="Arial" w:hAnsi="Arial" w:cs="Arial"/>
                  <w:sz w:val="16"/>
                  <w:szCs w:val="16"/>
                </w:rPr>
                <w:t xml:space="preserve">Data: </w:t>
              </w:r>
              <w:r w:rsidR="00325D9B" w:rsidRPr="00325D9B">
                <w:rPr>
                  <w:rFonts w:ascii="Arial" w:hAnsi="Arial" w:cs="Arial"/>
                  <w:sz w:val="16"/>
                  <w:szCs w:val="16"/>
                </w:rPr>
                <w:t>XX/XX/XXXX</w:t>
              </w:r>
            </w:p>
          </w:tc>
          <w:tc>
            <w:tcPr>
              <w:tcW w:w="3245" w:type="dxa"/>
            </w:tcPr>
            <w:p w14:paraId="6E91C728" w14:textId="73FA5FAE" w:rsidR="003B3DF7" w:rsidRPr="00325D9B" w:rsidRDefault="003B3DF7" w:rsidP="00225EDC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 w:rsidRPr="00325D9B">
                <w:rPr>
                  <w:rFonts w:ascii="Arial" w:hAnsi="Arial" w:cs="Arial"/>
                  <w:sz w:val="16"/>
                  <w:szCs w:val="16"/>
                </w:rPr>
                <w:t xml:space="preserve">Data: </w:t>
              </w:r>
              <w:r w:rsidR="00325D9B" w:rsidRPr="00325D9B">
                <w:rPr>
                  <w:rFonts w:ascii="Arial" w:hAnsi="Arial" w:cs="Arial"/>
                  <w:sz w:val="16"/>
                  <w:szCs w:val="16"/>
                </w:rPr>
                <w:t>XX/XX/XXXX</w:t>
              </w:r>
            </w:p>
          </w:tc>
          <w:tc>
            <w:tcPr>
              <w:tcW w:w="3246" w:type="dxa"/>
            </w:tcPr>
            <w:p w14:paraId="69924131" w14:textId="29704379" w:rsidR="003B3DF7" w:rsidRPr="00325D9B" w:rsidRDefault="003B3DF7" w:rsidP="00225EDC">
              <w:pPr>
                <w:pStyle w:val="Rodap"/>
                <w:rPr>
                  <w:rFonts w:ascii="Arial" w:hAnsi="Arial" w:cs="Arial"/>
                  <w:sz w:val="16"/>
                  <w:szCs w:val="16"/>
                </w:rPr>
              </w:pPr>
              <w:r w:rsidRPr="00325D9B">
                <w:rPr>
                  <w:rFonts w:ascii="Arial" w:hAnsi="Arial" w:cs="Arial"/>
                  <w:sz w:val="16"/>
                  <w:szCs w:val="16"/>
                </w:rPr>
                <w:t xml:space="preserve">Data: </w:t>
              </w:r>
              <w:r w:rsidR="00325D9B" w:rsidRPr="00325D9B">
                <w:rPr>
                  <w:rFonts w:ascii="Arial" w:hAnsi="Arial" w:cs="Arial"/>
                  <w:sz w:val="16"/>
                  <w:szCs w:val="16"/>
                </w:rPr>
                <w:t>XX/XX/XXXX</w:t>
              </w:r>
            </w:p>
          </w:tc>
        </w:tr>
      </w:tbl>
      <w:p w14:paraId="4E0BF5D1" w14:textId="5E86BF25" w:rsidR="003B3DF7" w:rsidRDefault="003B3DF7">
        <w:pPr>
          <w:pStyle w:val="Rodap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10463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BE23F0C" w14:textId="77777777" w:rsidR="003B3DF7" w:rsidRDefault="003B3DF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1D9B63" w14:textId="77777777" w:rsidR="00581F7A" w:rsidRDefault="00581F7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005AC1" w14:textId="77777777" w:rsidR="003D241D" w:rsidRDefault="003D241D" w:rsidP="00EF1D1C">
      <w:pPr>
        <w:spacing w:after="0" w:line="240" w:lineRule="auto"/>
      </w:pPr>
      <w:r>
        <w:separator/>
      </w:r>
    </w:p>
  </w:footnote>
  <w:footnote w:type="continuationSeparator" w:id="0">
    <w:p w14:paraId="41A8FE9F" w14:textId="77777777" w:rsidR="003D241D" w:rsidRDefault="003D241D" w:rsidP="00EF1D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081EBB" w14:textId="6F6CFAA4" w:rsidR="00741199" w:rsidRDefault="00110463">
    <w:pPr>
      <w:pStyle w:val="Cabealho"/>
    </w:pPr>
    <w:r>
      <w:rPr>
        <w:noProof/>
      </w:rPr>
      <w:pict w14:anchorId="7D45878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75032" o:spid="_x0000_s2050" type="#_x0000_t136" style="position:absolute;margin-left:0;margin-top:0;width:515.25pt;height:171.75pt;rotation:315;z-index:-251652608;mso-position-horizontal:center;mso-position-horizontal-relative:margin;mso-position-vertical:center;mso-position-vertical-relative:margin" o:allowincell="f" fillcolor="silver" stroked="f">
          <v:textpath style="font-family:&quot;Calibri&quot;;font-size:1pt" string="NÃO COPIAR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67B765E" w14:textId="322427AA" w:rsidR="003B3DF7" w:rsidRDefault="00110463" w:rsidP="00652F8E">
    <w:pPr>
      <w:pStyle w:val="Cabealho"/>
      <w:rPr>
        <w:noProof/>
      </w:rPr>
    </w:pPr>
    <w:r>
      <w:rPr>
        <w:noProof/>
      </w:rPr>
      <w:pict w14:anchorId="597435C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75033" o:spid="_x0000_s2051" type="#_x0000_t136" style="position:absolute;margin-left:0;margin-top:0;width:515.25pt;height:171.75pt;rotation:315;z-index:-251650560;mso-position-horizontal:center;mso-position-horizontal-relative:margin;mso-position-vertical:center;mso-position-vertical-relative:margin" o:allowincell="f" fillcolor="silver" stroked="f">
          <v:textpath style="font-family:&quot;Calibri&quot;;font-size:1pt" string="NÃO COPIAR"/>
          <w10:wrap anchorx="margin" anchory="margin"/>
        </v:shape>
      </w:pict>
    </w:r>
  </w:p>
  <w:tbl>
    <w:tblPr>
      <w:tblStyle w:val="Tabelacomgrade"/>
      <w:tblpPr w:leftFromText="141" w:rightFromText="141" w:vertAnchor="page" w:horzAnchor="page" w:tblpXSpec="center" w:tblpY="1608"/>
      <w:tblW w:w="9776" w:type="dxa"/>
      <w:tblLook w:val="04A0" w:firstRow="1" w:lastRow="0" w:firstColumn="1" w:lastColumn="0" w:noHBand="0" w:noVBand="1"/>
    </w:tblPr>
    <w:tblGrid>
      <w:gridCol w:w="4030"/>
      <w:gridCol w:w="4016"/>
      <w:gridCol w:w="1730"/>
    </w:tblGrid>
    <w:tr w:rsidR="00110463" w:rsidRPr="00B91BE4" w14:paraId="4CC3BE51" w14:textId="77777777" w:rsidTr="000323B6">
      <w:trPr>
        <w:trHeight w:val="254"/>
      </w:trPr>
      <w:tc>
        <w:tcPr>
          <w:tcW w:w="4030" w:type="dxa"/>
        </w:tcPr>
        <w:p w14:paraId="00317175" w14:textId="77777777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bookmarkStart w:id="8" w:name="_Hlk23677024"/>
          <w:r w:rsidRPr="00591D01">
            <w:rPr>
              <w:rFonts w:asciiTheme="minorHAnsi" w:hAnsiTheme="minorHAnsi" w:cstheme="minorHAnsi"/>
              <w:b/>
              <w:sz w:val="20"/>
              <w:szCs w:val="20"/>
            </w:rPr>
            <w:t>Código: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XXXXX</w:t>
          </w:r>
        </w:p>
      </w:tc>
      <w:tc>
        <w:tcPr>
          <w:tcW w:w="4016" w:type="dxa"/>
        </w:tcPr>
        <w:p w14:paraId="03DA4430" w14:textId="77777777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Emissão: </w:t>
          </w:r>
          <w:proofErr w:type="spellStart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  <w:r>
            <w:rPr>
              <w:rFonts w:asciiTheme="minorHAnsi" w:hAnsiTheme="minorHAnsi" w:cstheme="minorHAnsi"/>
              <w:sz w:val="20"/>
              <w:szCs w:val="20"/>
            </w:rPr>
            <w:t>/</w:t>
          </w:r>
          <w:proofErr w:type="spellStart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  <w:r>
            <w:rPr>
              <w:rFonts w:asciiTheme="minorHAnsi" w:hAnsiTheme="minorHAnsi" w:cstheme="minorHAnsi"/>
              <w:sz w:val="20"/>
              <w:szCs w:val="20"/>
            </w:rPr>
            <w:t>/</w:t>
          </w:r>
          <w:proofErr w:type="spellStart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</w:p>
      </w:tc>
      <w:tc>
        <w:tcPr>
          <w:tcW w:w="1730" w:type="dxa"/>
        </w:tcPr>
        <w:p w14:paraId="67769F22" w14:textId="77777777" w:rsidR="00110463" w:rsidRPr="00EE5617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 xml:space="preserve">Versão: </w:t>
          </w:r>
          <w:r w:rsidRPr="00EE5617">
            <w:rPr>
              <w:rFonts w:asciiTheme="minorHAnsi" w:hAnsiTheme="minorHAnsi" w:cstheme="minorHAnsi"/>
              <w:sz w:val="20"/>
              <w:szCs w:val="20"/>
            </w:rPr>
            <w:t>001</w:t>
          </w:r>
        </w:p>
      </w:tc>
    </w:tr>
    <w:tr w:rsidR="00110463" w:rsidRPr="00B91BE4" w14:paraId="35B48219" w14:textId="77777777" w:rsidTr="000323B6">
      <w:trPr>
        <w:trHeight w:val="254"/>
      </w:trPr>
      <w:tc>
        <w:tcPr>
          <w:tcW w:w="9776" w:type="dxa"/>
          <w:gridSpan w:val="3"/>
        </w:tcPr>
        <w:p w14:paraId="0C6910C1" w14:textId="0B64AA43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Título: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</w:t>
          </w:r>
        </w:p>
      </w:tc>
    </w:tr>
    <w:tr w:rsidR="00110463" w:rsidRPr="00B91BE4" w14:paraId="5D18F61E" w14:textId="77777777" w:rsidTr="000323B6">
      <w:trPr>
        <w:trHeight w:val="270"/>
      </w:trPr>
      <w:tc>
        <w:tcPr>
          <w:tcW w:w="4030" w:type="dxa"/>
        </w:tcPr>
        <w:p w14:paraId="68EFC595" w14:textId="77777777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r>
            <w:rPr>
              <w:rFonts w:asciiTheme="minorHAnsi" w:hAnsiTheme="minorHAnsi" w:cstheme="minorHAnsi"/>
              <w:b/>
              <w:sz w:val="20"/>
              <w:szCs w:val="20"/>
            </w:rPr>
            <w:t>E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laboração:</w:t>
          </w:r>
          <w:r>
            <w:rPr>
              <w:rFonts w:asciiTheme="minorHAnsi" w:hAnsiTheme="minorHAnsi" w:cstheme="minorHAnsi"/>
              <w:sz w:val="20"/>
              <w:szCs w:val="20"/>
            </w:rPr>
            <w:t xml:space="preserve"> Quem f</w:t>
          </w:r>
          <w:bookmarkStart w:id="9" w:name="_GoBack"/>
          <w:bookmarkEnd w:id="9"/>
          <w:r>
            <w:rPr>
              <w:rFonts w:asciiTheme="minorHAnsi" w:hAnsiTheme="minorHAnsi" w:cstheme="minorHAnsi"/>
              <w:sz w:val="20"/>
              <w:szCs w:val="20"/>
            </w:rPr>
            <w:t>ez o documento</w:t>
          </w:r>
        </w:p>
      </w:tc>
      <w:tc>
        <w:tcPr>
          <w:tcW w:w="4016" w:type="dxa"/>
        </w:tcPr>
        <w:p w14:paraId="517BD06D" w14:textId="77777777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sz w:val="20"/>
              <w:szCs w:val="20"/>
            </w:rPr>
          </w:pPr>
          <w:proofErr w:type="spellStart"/>
          <w:r>
            <w:rPr>
              <w:rFonts w:asciiTheme="minorHAnsi" w:hAnsiTheme="minorHAnsi" w:cstheme="minorHAnsi"/>
              <w:b/>
              <w:sz w:val="20"/>
              <w:szCs w:val="20"/>
            </w:rPr>
            <w:t>Aprovação</w:t>
          </w:r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:</w:t>
          </w:r>
          <w:r>
            <w:rPr>
              <w:rFonts w:asciiTheme="minorHAnsi" w:hAnsiTheme="minorHAnsi" w:cstheme="minorHAnsi"/>
              <w:sz w:val="20"/>
              <w:szCs w:val="20"/>
            </w:rPr>
            <w:t>Referência</w:t>
          </w:r>
          <w:proofErr w:type="spellEnd"/>
          <w:r>
            <w:rPr>
              <w:rFonts w:asciiTheme="minorHAnsi" w:hAnsiTheme="minorHAnsi" w:cstheme="minorHAnsi"/>
              <w:sz w:val="20"/>
              <w:szCs w:val="20"/>
            </w:rPr>
            <w:t xml:space="preserve"> técnica ou Direção Geral</w:t>
          </w:r>
        </w:p>
      </w:tc>
      <w:tc>
        <w:tcPr>
          <w:tcW w:w="1730" w:type="dxa"/>
        </w:tcPr>
        <w:p w14:paraId="15F7C3A3" w14:textId="77777777" w:rsidR="00110463" w:rsidRPr="00B91BE4" w:rsidRDefault="00110463" w:rsidP="00110463">
          <w:pPr>
            <w:spacing w:after="0" w:line="240" w:lineRule="auto"/>
            <w:jc w:val="both"/>
            <w:rPr>
              <w:rFonts w:asciiTheme="minorHAnsi" w:hAnsiTheme="minorHAnsi" w:cstheme="minorHAnsi"/>
              <w:b/>
              <w:sz w:val="20"/>
              <w:szCs w:val="20"/>
            </w:rPr>
          </w:pPr>
          <w:proofErr w:type="spellStart"/>
          <w:r w:rsidRPr="00B91BE4">
            <w:rPr>
              <w:rFonts w:asciiTheme="minorHAnsi" w:hAnsiTheme="minorHAnsi" w:cstheme="minorHAnsi"/>
              <w:b/>
              <w:sz w:val="20"/>
              <w:szCs w:val="20"/>
            </w:rPr>
            <w:t>Revisão:</w:t>
          </w:r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  <w:r>
            <w:rPr>
              <w:rFonts w:asciiTheme="minorHAnsi" w:hAnsiTheme="minorHAnsi" w:cstheme="minorHAnsi"/>
              <w:sz w:val="20"/>
              <w:szCs w:val="20"/>
            </w:rPr>
            <w:t>/</w:t>
          </w:r>
          <w:proofErr w:type="spellStart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  <w:r>
            <w:rPr>
              <w:rFonts w:asciiTheme="minorHAnsi" w:hAnsiTheme="minorHAnsi" w:cstheme="minorHAnsi"/>
              <w:sz w:val="20"/>
              <w:szCs w:val="20"/>
            </w:rPr>
            <w:t>/</w:t>
          </w:r>
          <w:bookmarkEnd w:id="8"/>
          <w:proofErr w:type="spellStart"/>
          <w:r>
            <w:rPr>
              <w:rFonts w:asciiTheme="minorHAnsi" w:hAnsiTheme="minorHAnsi" w:cstheme="minorHAnsi"/>
              <w:sz w:val="20"/>
              <w:szCs w:val="20"/>
            </w:rPr>
            <w:t>xx</w:t>
          </w:r>
          <w:proofErr w:type="spellEnd"/>
        </w:p>
      </w:tc>
    </w:tr>
  </w:tbl>
  <w:p w14:paraId="21A6B5B1" w14:textId="0300C2C5" w:rsidR="00110463" w:rsidRPr="00C67145" w:rsidRDefault="00110463" w:rsidP="00110463">
    <w:pPr>
      <w:pStyle w:val="Cabealho"/>
      <w:jc w:val="center"/>
    </w:pPr>
    <w:r>
      <w:rPr>
        <w:noProof/>
      </w:rPr>
      <w:drawing>
        <wp:inline distT="0" distB="0" distL="0" distR="0" wp14:anchorId="4F3CBF8E" wp14:editId="27874CD2">
          <wp:extent cx="6188710" cy="625475"/>
          <wp:effectExtent l="0" t="0" r="2540" b="3175"/>
          <wp:docPr id="2051726827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51726827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88710" cy="6254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083610E" w14:textId="6E76EF23" w:rsidR="00652F8E" w:rsidRPr="00C67145" w:rsidRDefault="00652F8E" w:rsidP="00652F8E">
    <w:pPr>
      <w:pStyle w:val="Cabealho"/>
      <w:jc w:val="center"/>
    </w:pPr>
  </w:p>
  <w:p w14:paraId="4FD70388" w14:textId="787883B8" w:rsidR="003B3DF7" w:rsidRDefault="003B3DF7" w:rsidP="00A13E0A">
    <w:pPr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B4AC2C" w14:textId="019E9761" w:rsidR="00741199" w:rsidRDefault="00110463">
    <w:pPr>
      <w:pStyle w:val="Cabealho"/>
    </w:pPr>
    <w:r>
      <w:rPr>
        <w:noProof/>
      </w:rPr>
      <w:pict w14:anchorId="21BD98E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75031" o:spid="_x0000_s2049" type="#_x0000_t136" style="position:absolute;margin-left:0;margin-top:0;width:515.25pt;height:171.75pt;rotation:315;z-index:-251654656;mso-position-horizontal:center;mso-position-horizontal-relative:margin;mso-position-vertical:center;mso-position-vertical-relative:margin" o:allowincell="f" fillcolor="silver" stroked="f">
          <v:textpath style="font-family:&quot;Calibri&quot;;font-size:1pt" string="NÃO COPIAR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933E73"/>
    <w:multiLevelType w:val="hybridMultilevel"/>
    <w:tmpl w:val="D95E7F36"/>
    <w:lvl w:ilvl="0" w:tplc="AFE6B08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872184"/>
    <w:multiLevelType w:val="hybridMultilevel"/>
    <w:tmpl w:val="CCE2AA78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3C5956"/>
    <w:multiLevelType w:val="multilevel"/>
    <w:tmpl w:val="A4A85E68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suff w:val="space"/>
      <w:lvlText w:val="%1.%2."/>
      <w:lvlJc w:val="left"/>
      <w:pPr>
        <w:ind w:left="1144" w:hanging="435"/>
      </w:pPr>
      <w:rPr>
        <w:rFonts w:hint="default"/>
        <w:b/>
        <w:color w:val="auto"/>
      </w:rPr>
    </w:lvl>
    <w:lvl w:ilvl="2">
      <w:start w:val="1"/>
      <w:numFmt w:val="decimal"/>
      <w:isLgl/>
      <w:suff w:val="space"/>
      <w:lvlText w:val="%1.%2.%3."/>
      <w:lvlJc w:val="left"/>
      <w:pPr>
        <w:ind w:left="1778" w:hanging="720"/>
      </w:pPr>
      <w:rPr>
        <w:rFonts w:hint="default"/>
        <w:b/>
        <w:color w:val="auto"/>
      </w:rPr>
    </w:lvl>
    <w:lvl w:ilvl="3">
      <w:start w:val="1"/>
      <w:numFmt w:val="decimal"/>
      <w:isLgl/>
      <w:lvlText w:val="%1.%2.%3.%4."/>
      <w:lvlJc w:val="left"/>
      <w:pPr>
        <w:ind w:left="2127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2836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3185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3534" w:hanging="108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4243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4592" w:hanging="1440"/>
      </w:pPr>
      <w:rPr>
        <w:rFonts w:hint="default"/>
        <w:b/>
      </w:rPr>
    </w:lvl>
  </w:abstractNum>
  <w:abstractNum w:abstractNumId="3" w15:restartNumberingAfterBreak="0">
    <w:nsid w:val="26D448F5"/>
    <w:multiLevelType w:val="hybridMultilevel"/>
    <w:tmpl w:val="41107AD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79012B"/>
    <w:multiLevelType w:val="hybridMultilevel"/>
    <w:tmpl w:val="F6C4610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473827"/>
    <w:multiLevelType w:val="hybridMultilevel"/>
    <w:tmpl w:val="22963056"/>
    <w:lvl w:ilvl="0" w:tplc="B53E815C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FC1061C"/>
    <w:multiLevelType w:val="hybridMultilevel"/>
    <w:tmpl w:val="1A5EF5D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AA24CB8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39575A"/>
    <w:multiLevelType w:val="hybridMultilevel"/>
    <w:tmpl w:val="6BAAB5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B6D2CD0"/>
    <w:multiLevelType w:val="hybridMultilevel"/>
    <w:tmpl w:val="D92CFA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DD04797"/>
    <w:multiLevelType w:val="hybridMultilevel"/>
    <w:tmpl w:val="7166DD4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E75C30"/>
    <w:multiLevelType w:val="hybridMultilevel"/>
    <w:tmpl w:val="C83EA54A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9801E64"/>
    <w:multiLevelType w:val="hybridMultilevel"/>
    <w:tmpl w:val="D8E204EE"/>
    <w:lvl w:ilvl="0" w:tplc="DB20F970">
      <w:start w:val="3"/>
      <w:numFmt w:val="bullet"/>
      <w:suff w:val="space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6C2356B7"/>
    <w:multiLevelType w:val="hybridMultilevel"/>
    <w:tmpl w:val="F014F5E0"/>
    <w:lvl w:ilvl="0" w:tplc="1EBEA2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6"/>
  </w:num>
  <w:num w:numId="3">
    <w:abstractNumId w:val="0"/>
  </w:num>
  <w:num w:numId="4">
    <w:abstractNumId w:val="5"/>
  </w:num>
  <w:num w:numId="5">
    <w:abstractNumId w:val="13"/>
  </w:num>
  <w:num w:numId="6">
    <w:abstractNumId w:val="7"/>
  </w:num>
  <w:num w:numId="7">
    <w:abstractNumId w:val="1"/>
  </w:num>
  <w:num w:numId="8">
    <w:abstractNumId w:val="10"/>
  </w:num>
  <w:num w:numId="9">
    <w:abstractNumId w:val="8"/>
  </w:num>
  <w:num w:numId="10">
    <w:abstractNumId w:val="2"/>
  </w:num>
  <w:num w:numId="11">
    <w:abstractNumId w:val="9"/>
  </w:num>
  <w:num w:numId="12">
    <w:abstractNumId w:val="11"/>
  </w:num>
  <w:num w:numId="13">
    <w:abstractNumId w:val="4"/>
  </w:num>
  <w:num w:numId="14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gutterAtTop/>
  <w:proofState w:spelling="clean" w:grammar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5FBF"/>
    <w:rsid w:val="00000FF0"/>
    <w:rsid w:val="00005238"/>
    <w:rsid w:val="000077E1"/>
    <w:rsid w:val="00011B4D"/>
    <w:rsid w:val="0001397C"/>
    <w:rsid w:val="00015127"/>
    <w:rsid w:val="00021653"/>
    <w:rsid w:val="000251B8"/>
    <w:rsid w:val="00042450"/>
    <w:rsid w:val="0004469A"/>
    <w:rsid w:val="00051ED4"/>
    <w:rsid w:val="00054C09"/>
    <w:rsid w:val="0005655D"/>
    <w:rsid w:val="0006203B"/>
    <w:rsid w:val="00064AB9"/>
    <w:rsid w:val="00071EF5"/>
    <w:rsid w:val="0007372C"/>
    <w:rsid w:val="0007528B"/>
    <w:rsid w:val="00076D30"/>
    <w:rsid w:val="00080ACB"/>
    <w:rsid w:val="000855FD"/>
    <w:rsid w:val="00085CD0"/>
    <w:rsid w:val="0009528C"/>
    <w:rsid w:val="000A0AA7"/>
    <w:rsid w:val="000A139F"/>
    <w:rsid w:val="000A13F2"/>
    <w:rsid w:val="000A16F2"/>
    <w:rsid w:val="000A67EB"/>
    <w:rsid w:val="000B0BFA"/>
    <w:rsid w:val="000B5871"/>
    <w:rsid w:val="000C0371"/>
    <w:rsid w:val="000D2E6A"/>
    <w:rsid w:val="000D3F6E"/>
    <w:rsid w:val="000D78BC"/>
    <w:rsid w:val="000E1A5E"/>
    <w:rsid w:val="000E2CAC"/>
    <w:rsid w:val="000E40BC"/>
    <w:rsid w:val="000E70F4"/>
    <w:rsid w:val="000F0894"/>
    <w:rsid w:val="000F2FB8"/>
    <w:rsid w:val="00101EA0"/>
    <w:rsid w:val="00102510"/>
    <w:rsid w:val="00104CEA"/>
    <w:rsid w:val="001076B6"/>
    <w:rsid w:val="00110463"/>
    <w:rsid w:val="0011346B"/>
    <w:rsid w:val="001167BB"/>
    <w:rsid w:val="0012456E"/>
    <w:rsid w:val="001248B0"/>
    <w:rsid w:val="00126B99"/>
    <w:rsid w:val="00130C9F"/>
    <w:rsid w:val="00134250"/>
    <w:rsid w:val="001526E1"/>
    <w:rsid w:val="00154B6F"/>
    <w:rsid w:val="00163CA9"/>
    <w:rsid w:val="0016417B"/>
    <w:rsid w:val="001642AC"/>
    <w:rsid w:val="00170FFB"/>
    <w:rsid w:val="00181234"/>
    <w:rsid w:val="00181972"/>
    <w:rsid w:val="00185F00"/>
    <w:rsid w:val="00186240"/>
    <w:rsid w:val="00191808"/>
    <w:rsid w:val="00196D6C"/>
    <w:rsid w:val="001A169E"/>
    <w:rsid w:val="001A5B84"/>
    <w:rsid w:val="001B156E"/>
    <w:rsid w:val="001C1F21"/>
    <w:rsid w:val="001C4104"/>
    <w:rsid w:val="001E190A"/>
    <w:rsid w:val="001E40EA"/>
    <w:rsid w:val="001E4F15"/>
    <w:rsid w:val="001E6D2D"/>
    <w:rsid w:val="001F23F5"/>
    <w:rsid w:val="001F267D"/>
    <w:rsid w:val="001F33C4"/>
    <w:rsid w:val="002007DA"/>
    <w:rsid w:val="00201712"/>
    <w:rsid w:val="002033E3"/>
    <w:rsid w:val="00204031"/>
    <w:rsid w:val="00206807"/>
    <w:rsid w:val="0021203A"/>
    <w:rsid w:val="00216B07"/>
    <w:rsid w:val="0022110F"/>
    <w:rsid w:val="00222186"/>
    <w:rsid w:val="00223B3F"/>
    <w:rsid w:val="002247A8"/>
    <w:rsid w:val="002251F7"/>
    <w:rsid w:val="00225EDC"/>
    <w:rsid w:val="0022640B"/>
    <w:rsid w:val="002268A4"/>
    <w:rsid w:val="002311CD"/>
    <w:rsid w:val="00231EB4"/>
    <w:rsid w:val="00234337"/>
    <w:rsid w:val="00237E5B"/>
    <w:rsid w:val="00241258"/>
    <w:rsid w:val="00243CA6"/>
    <w:rsid w:val="00247974"/>
    <w:rsid w:val="00252AB1"/>
    <w:rsid w:val="00253F58"/>
    <w:rsid w:val="00254F44"/>
    <w:rsid w:val="00255D59"/>
    <w:rsid w:val="00256A53"/>
    <w:rsid w:val="00260F68"/>
    <w:rsid w:val="0026327E"/>
    <w:rsid w:val="002660FB"/>
    <w:rsid w:val="00267800"/>
    <w:rsid w:val="002701D8"/>
    <w:rsid w:val="0027779B"/>
    <w:rsid w:val="002812B3"/>
    <w:rsid w:val="002822B5"/>
    <w:rsid w:val="00284F22"/>
    <w:rsid w:val="00285A08"/>
    <w:rsid w:val="0028622A"/>
    <w:rsid w:val="002900AD"/>
    <w:rsid w:val="00290D65"/>
    <w:rsid w:val="00295B60"/>
    <w:rsid w:val="002A1795"/>
    <w:rsid w:val="002A5AF2"/>
    <w:rsid w:val="002B0476"/>
    <w:rsid w:val="002B0E95"/>
    <w:rsid w:val="002B4B98"/>
    <w:rsid w:val="002C0C45"/>
    <w:rsid w:val="002C238E"/>
    <w:rsid w:val="002C6A4D"/>
    <w:rsid w:val="002D16D2"/>
    <w:rsid w:val="002D3FEA"/>
    <w:rsid w:val="002D5FDF"/>
    <w:rsid w:val="002D75C3"/>
    <w:rsid w:val="002E1413"/>
    <w:rsid w:val="002E281F"/>
    <w:rsid w:val="002E3374"/>
    <w:rsid w:val="002E4AE2"/>
    <w:rsid w:val="002E782B"/>
    <w:rsid w:val="002F16EE"/>
    <w:rsid w:val="002F3965"/>
    <w:rsid w:val="002F42B7"/>
    <w:rsid w:val="003078A0"/>
    <w:rsid w:val="00315713"/>
    <w:rsid w:val="00315DC3"/>
    <w:rsid w:val="003210B5"/>
    <w:rsid w:val="003239F1"/>
    <w:rsid w:val="00325D9B"/>
    <w:rsid w:val="00333B22"/>
    <w:rsid w:val="0034453E"/>
    <w:rsid w:val="003508D0"/>
    <w:rsid w:val="00355412"/>
    <w:rsid w:val="00363A0D"/>
    <w:rsid w:val="00365BD8"/>
    <w:rsid w:val="00367088"/>
    <w:rsid w:val="00367827"/>
    <w:rsid w:val="00367F43"/>
    <w:rsid w:val="003703A3"/>
    <w:rsid w:val="00371E98"/>
    <w:rsid w:val="00372D23"/>
    <w:rsid w:val="00373CD1"/>
    <w:rsid w:val="0038008B"/>
    <w:rsid w:val="00384CFF"/>
    <w:rsid w:val="00396137"/>
    <w:rsid w:val="003A072B"/>
    <w:rsid w:val="003A0836"/>
    <w:rsid w:val="003A3D98"/>
    <w:rsid w:val="003A5944"/>
    <w:rsid w:val="003A5C74"/>
    <w:rsid w:val="003B3BEF"/>
    <w:rsid w:val="003B3DF7"/>
    <w:rsid w:val="003B4DF5"/>
    <w:rsid w:val="003C186B"/>
    <w:rsid w:val="003C236B"/>
    <w:rsid w:val="003C293A"/>
    <w:rsid w:val="003C40BE"/>
    <w:rsid w:val="003C54C5"/>
    <w:rsid w:val="003C63B6"/>
    <w:rsid w:val="003D241D"/>
    <w:rsid w:val="003D2F12"/>
    <w:rsid w:val="003D5DCC"/>
    <w:rsid w:val="003D5EEA"/>
    <w:rsid w:val="003E0131"/>
    <w:rsid w:val="003E5DB6"/>
    <w:rsid w:val="003E6077"/>
    <w:rsid w:val="003E6EB3"/>
    <w:rsid w:val="003F2D1A"/>
    <w:rsid w:val="004022EE"/>
    <w:rsid w:val="0041522C"/>
    <w:rsid w:val="00416B31"/>
    <w:rsid w:val="004208B1"/>
    <w:rsid w:val="00424C9E"/>
    <w:rsid w:val="004265D6"/>
    <w:rsid w:val="00426D90"/>
    <w:rsid w:val="0043021E"/>
    <w:rsid w:val="00430F01"/>
    <w:rsid w:val="004360B6"/>
    <w:rsid w:val="00437E1E"/>
    <w:rsid w:val="00444973"/>
    <w:rsid w:val="00462FB6"/>
    <w:rsid w:val="004653CE"/>
    <w:rsid w:val="00474625"/>
    <w:rsid w:val="0047597E"/>
    <w:rsid w:val="004779AF"/>
    <w:rsid w:val="0048599D"/>
    <w:rsid w:val="00487A18"/>
    <w:rsid w:val="004910E9"/>
    <w:rsid w:val="004950C8"/>
    <w:rsid w:val="004976DF"/>
    <w:rsid w:val="004A0F76"/>
    <w:rsid w:val="004A1BCB"/>
    <w:rsid w:val="004A5A92"/>
    <w:rsid w:val="004A5E17"/>
    <w:rsid w:val="004B0713"/>
    <w:rsid w:val="004B0ED6"/>
    <w:rsid w:val="004B10D0"/>
    <w:rsid w:val="004B325E"/>
    <w:rsid w:val="004B63EC"/>
    <w:rsid w:val="004B66BF"/>
    <w:rsid w:val="004C4D8B"/>
    <w:rsid w:val="004D79AA"/>
    <w:rsid w:val="004D7FE4"/>
    <w:rsid w:val="004E1A66"/>
    <w:rsid w:val="004F19F4"/>
    <w:rsid w:val="004F2018"/>
    <w:rsid w:val="0050154E"/>
    <w:rsid w:val="00502635"/>
    <w:rsid w:val="00504C51"/>
    <w:rsid w:val="00504D22"/>
    <w:rsid w:val="00523DC6"/>
    <w:rsid w:val="0052568A"/>
    <w:rsid w:val="00531D93"/>
    <w:rsid w:val="00532A2C"/>
    <w:rsid w:val="0053567F"/>
    <w:rsid w:val="00535FBF"/>
    <w:rsid w:val="0054010B"/>
    <w:rsid w:val="005428F2"/>
    <w:rsid w:val="00545956"/>
    <w:rsid w:val="0056052E"/>
    <w:rsid w:val="00563842"/>
    <w:rsid w:val="00563BC8"/>
    <w:rsid w:val="00572AEF"/>
    <w:rsid w:val="00573BE7"/>
    <w:rsid w:val="00575EE2"/>
    <w:rsid w:val="00576C39"/>
    <w:rsid w:val="00581C48"/>
    <w:rsid w:val="00581F7A"/>
    <w:rsid w:val="005825C5"/>
    <w:rsid w:val="00584CE5"/>
    <w:rsid w:val="00584E74"/>
    <w:rsid w:val="005850F3"/>
    <w:rsid w:val="00585C8B"/>
    <w:rsid w:val="00590453"/>
    <w:rsid w:val="00591D01"/>
    <w:rsid w:val="00591DC5"/>
    <w:rsid w:val="00593A86"/>
    <w:rsid w:val="005A270F"/>
    <w:rsid w:val="005A5830"/>
    <w:rsid w:val="005B536D"/>
    <w:rsid w:val="005B78FA"/>
    <w:rsid w:val="005C2E32"/>
    <w:rsid w:val="005C76A5"/>
    <w:rsid w:val="005D07DA"/>
    <w:rsid w:val="005D37AB"/>
    <w:rsid w:val="005D4388"/>
    <w:rsid w:val="005D60CB"/>
    <w:rsid w:val="005D7ACF"/>
    <w:rsid w:val="005E394F"/>
    <w:rsid w:val="005E3D49"/>
    <w:rsid w:val="005E437A"/>
    <w:rsid w:val="005E7500"/>
    <w:rsid w:val="005F7042"/>
    <w:rsid w:val="00600AFF"/>
    <w:rsid w:val="006032FE"/>
    <w:rsid w:val="00607FEE"/>
    <w:rsid w:val="00613597"/>
    <w:rsid w:val="00615F1E"/>
    <w:rsid w:val="00616368"/>
    <w:rsid w:val="00620DFE"/>
    <w:rsid w:val="00621A6D"/>
    <w:rsid w:val="00626126"/>
    <w:rsid w:val="00642823"/>
    <w:rsid w:val="00646974"/>
    <w:rsid w:val="00652F8E"/>
    <w:rsid w:val="00653F10"/>
    <w:rsid w:val="00655890"/>
    <w:rsid w:val="00657C73"/>
    <w:rsid w:val="00661B21"/>
    <w:rsid w:val="0066288A"/>
    <w:rsid w:val="006641BD"/>
    <w:rsid w:val="006660B1"/>
    <w:rsid w:val="006666BE"/>
    <w:rsid w:val="0067053B"/>
    <w:rsid w:val="0067752B"/>
    <w:rsid w:val="0068012D"/>
    <w:rsid w:val="00682CCA"/>
    <w:rsid w:val="006834BD"/>
    <w:rsid w:val="00685CEE"/>
    <w:rsid w:val="0068719D"/>
    <w:rsid w:val="0069189A"/>
    <w:rsid w:val="00692632"/>
    <w:rsid w:val="00692B85"/>
    <w:rsid w:val="00693E8B"/>
    <w:rsid w:val="00693FB8"/>
    <w:rsid w:val="006951C9"/>
    <w:rsid w:val="006966A3"/>
    <w:rsid w:val="006B3710"/>
    <w:rsid w:val="006B3839"/>
    <w:rsid w:val="006B6C24"/>
    <w:rsid w:val="006C1548"/>
    <w:rsid w:val="006D0D35"/>
    <w:rsid w:val="006D29E8"/>
    <w:rsid w:val="006D46B8"/>
    <w:rsid w:val="006D4A0C"/>
    <w:rsid w:val="006D6571"/>
    <w:rsid w:val="006E0E77"/>
    <w:rsid w:val="006E2F9D"/>
    <w:rsid w:val="006E6128"/>
    <w:rsid w:val="006E689A"/>
    <w:rsid w:val="006F0BC8"/>
    <w:rsid w:val="006F6B1E"/>
    <w:rsid w:val="006F734C"/>
    <w:rsid w:val="0070028B"/>
    <w:rsid w:val="0070201D"/>
    <w:rsid w:val="00710F61"/>
    <w:rsid w:val="0071395F"/>
    <w:rsid w:val="00715452"/>
    <w:rsid w:val="007227BE"/>
    <w:rsid w:val="00722F99"/>
    <w:rsid w:val="00723721"/>
    <w:rsid w:val="00725D05"/>
    <w:rsid w:val="00725D58"/>
    <w:rsid w:val="0072742D"/>
    <w:rsid w:val="007303DF"/>
    <w:rsid w:val="00730C56"/>
    <w:rsid w:val="0073167D"/>
    <w:rsid w:val="0073183A"/>
    <w:rsid w:val="00732335"/>
    <w:rsid w:val="00736D06"/>
    <w:rsid w:val="00737A37"/>
    <w:rsid w:val="00740085"/>
    <w:rsid w:val="00741199"/>
    <w:rsid w:val="007431E3"/>
    <w:rsid w:val="00746669"/>
    <w:rsid w:val="00746F01"/>
    <w:rsid w:val="00750C62"/>
    <w:rsid w:val="007522C8"/>
    <w:rsid w:val="007555C2"/>
    <w:rsid w:val="00755AC8"/>
    <w:rsid w:val="00760670"/>
    <w:rsid w:val="00760F81"/>
    <w:rsid w:val="00761B07"/>
    <w:rsid w:val="00770887"/>
    <w:rsid w:val="0078361B"/>
    <w:rsid w:val="0078363F"/>
    <w:rsid w:val="00785B30"/>
    <w:rsid w:val="0079046A"/>
    <w:rsid w:val="007958EE"/>
    <w:rsid w:val="007976F0"/>
    <w:rsid w:val="007A1B03"/>
    <w:rsid w:val="007A25A8"/>
    <w:rsid w:val="007A6613"/>
    <w:rsid w:val="007B1FFC"/>
    <w:rsid w:val="007B23CF"/>
    <w:rsid w:val="007B4D7F"/>
    <w:rsid w:val="007B7087"/>
    <w:rsid w:val="007C032A"/>
    <w:rsid w:val="007C0C3A"/>
    <w:rsid w:val="007C15B6"/>
    <w:rsid w:val="007C1982"/>
    <w:rsid w:val="007C7F3E"/>
    <w:rsid w:val="007D4618"/>
    <w:rsid w:val="007E3803"/>
    <w:rsid w:val="007E7E24"/>
    <w:rsid w:val="007F08E2"/>
    <w:rsid w:val="007F22EF"/>
    <w:rsid w:val="008010EA"/>
    <w:rsid w:val="00803260"/>
    <w:rsid w:val="0080390E"/>
    <w:rsid w:val="00806B7B"/>
    <w:rsid w:val="00813928"/>
    <w:rsid w:val="00813E45"/>
    <w:rsid w:val="008164D3"/>
    <w:rsid w:val="0082557B"/>
    <w:rsid w:val="0083311D"/>
    <w:rsid w:val="008340CA"/>
    <w:rsid w:val="008437B7"/>
    <w:rsid w:val="0084500E"/>
    <w:rsid w:val="00850630"/>
    <w:rsid w:val="00861BB2"/>
    <w:rsid w:val="008639B4"/>
    <w:rsid w:val="0087165E"/>
    <w:rsid w:val="008731E2"/>
    <w:rsid w:val="00880876"/>
    <w:rsid w:val="00882183"/>
    <w:rsid w:val="00883155"/>
    <w:rsid w:val="00890D90"/>
    <w:rsid w:val="00892F13"/>
    <w:rsid w:val="008945AC"/>
    <w:rsid w:val="008A0AD2"/>
    <w:rsid w:val="008A2F30"/>
    <w:rsid w:val="008A7954"/>
    <w:rsid w:val="008B2739"/>
    <w:rsid w:val="008B71CC"/>
    <w:rsid w:val="008C3426"/>
    <w:rsid w:val="008C792B"/>
    <w:rsid w:val="008D3584"/>
    <w:rsid w:val="008D3820"/>
    <w:rsid w:val="008D5CBC"/>
    <w:rsid w:val="008E0093"/>
    <w:rsid w:val="008E3ABF"/>
    <w:rsid w:val="008E6E0B"/>
    <w:rsid w:val="008E775D"/>
    <w:rsid w:val="008F60C7"/>
    <w:rsid w:val="0090050F"/>
    <w:rsid w:val="00905028"/>
    <w:rsid w:val="00905039"/>
    <w:rsid w:val="0091481D"/>
    <w:rsid w:val="00914B77"/>
    <w:rsid w:val="009175E7"/>
    <w:rsid w:val="00922AD9"/>
    <w:rsid w:val="00930803"/>
    <w:rsid w:val="00931DC3"/>
    <w:rsid w:val="009360AD"/>
    <w:rsid w:val="009360C7"/>
    <w:rsid w:val="00936132"/>
    <w:rsid w:val="0093655A"/>
    <w:rsid w:val="00940787"/>
    <w:rsid w:val="00941581"/>
    <w:rsid w:val="00944593"/>
    <w:rsid w:val="00946A4E"/>
    <w:rsid w:val="00946F18"/>
    <w:rsid w:val="009474DD"/>
    <w:rsid w:val="00954CB5"/>
    <w:rsid w:val="00956966"/>
    <w:rsid w:val="00956AB1"/>
    <w:rsid w:val="0096453F"/>
    <w:rsid w:val="009654DA"/>
    <w:rsid w:val="009672CC"/>
    <w:rsid w:val="0097455D"/>
    <w:rsid w:val="00976F53"/>
    <w:rsid w:val="00981FD1"/>
    <w:rsid w:val="009826A6"/>
    <w:rsid w:val="00982AA9"/>
    <w:rsid w:val="00983754"/>
    <w:rsid w:val="00983D0B"/>
    <w:rsid w:val="00985487"/>
    <w:rsid w:val="00986108"/>
    <w:rsid w:val="009A0F39"/>
    <w:rsid w:val="009A407E"/>
    <w:rsid w:val="009A7A73"/>
    <w:rsid w:val="009B0C2A"/>
    <w:rsid w:val="009B1214"/>
    <w:rsid w:val="009B2A3D"/>
    <w:rsid w:val="009B45C3"/>
    <w:rsid w:val="009D25F5"/>
    <w:rsid w:val="009D4C5B"/>
    <w:rsid w:val="009E0014"/>
    <w:rsid w:val="009E0FCB"/>
    <w:rsid w:val="009E20CA"/>
    <w:rsid w:val="009E336A"/>
    <w:rsid w:val="009E7D8D"/>
    <w:rsid w:val="009E7F9C"/>
    <w:rsid w:val="009F0308"/>
    <w:rsid w:val="009F1CD6"/>
    <w:rsid w:val="009F6EE2"/>
    <w:rsid w:val="00A010A2"/>
    <w:rsid w:val="00A01D87"/>
    <w:rsid w:val="00A02378"/>
    <w:rsid w:val="00A070C6"/>
    <w:rsid w:val="00A12CD3"/>
    <w:rsid w:val="00A13E0A"/>
    <w:rsid w:val="00A20A87"/>
    <w:rsid w:val="00A315FD"/>
    <w:rsid w:val="00A323D0"/>
    <w:rsid w:val="00A33050"/>
    <w:rsid w:val="00A34AD9"/>
    <w:rsid w:val="00A3548B"/>
    <w:rsid w:val="00A3718C"/>
    <w:rsid w:val="00A40729"/>
    <w:rsid w:val="00A426A5"/>
    <w:rsid w:val="00A45E0E"/>
    <w:rsid w:val="00A50A0A"/>
    <w:rsid w:val="00A50DBE"/>
    <w:rsid w:val="00A52AF3"/>
    <w:rsid w:val="00A53882"/>
    <w:rsid w:val="00A538EC"/>
    <w:rsid w:val="00A611DE"/>
    <w:rsid w:val="00A64910"/>
    <w:rsid w:val="00A65E79"/>
    <w:rsid w:val="00A67255"/>
    <w:rsid w:val="00A67C51"/>
    <w:rsid w:val="00A7402B"/>
    <w:rsid w:val="00A74AAF"/>
    <w:rsid w:val="00A74AB5"/>
    <w:rsid w:val="00A80A65"/>
    <w:rsid w:val="00A82E96"/>
    <w:rsid w:val="00A87107"/>
    <w:rsid w:val="00A9392E"/>
    <w:rsid w:val="00AA3D9A"/>
    <w:rsid w:val="00AA3F03"/>
    <w:rsid w:val="00AB1846"/>
    <w:rsid w:val="00AB2933"/>
    <w:rsid w:val="00AB6C21"/>
    <w:rsid w:val="00AC2405"/>
    <w:rsid w:val="00AC4212"/>
    <w:rsid w:val="00AC6156"/>
    <w:rsid w:val="00AC6A58"/>
    <w:rsid w:val="00AD1232"/>
    <w:rsid w:val="00AD1A79"/>
    <w:rsid w:val="00AE025E"/>
    <w:rsid w:val="00AE1507"/>
    <w:rsid w:val="00AE1F88"/>
    <w:rsid w:val="00AE20A1"/>
    <w:rsid w:val="00AE3FBB"/>
    <w:rsid w:val="00AE5602"/>
    <w:rsid w:val="00AE6921"/>
    <w:rsid w:val="00AE7FDA"/>
    <w:rsid w:val="00AF56DC"/>
    <w:rsid w:val="00AF7BD2"/>
    <w:rsid w:val="00B019B0"/>
    <w:rsid w:val="00B01DCC"/>
    <w:rsid w:val="00B130FB"/>
    <w:rsid w:val="00B1525A"/>
    <w:rsid w:val="00B16C29"/>
    <w:rsid w:val="00B16ED3"/>
    <w:rsid w:val="00B21C57"/>
    <w:rsid w:val="00B274BF"/>
    <w:rsid w:val="00B31112"/>
    <w:rsid w:val="00B31EE9"/>
    <w:rsid w:val="00B337AF"/>
    <w:rsid w:val="00B43B19"/>
    <w:rsid w:val="00B44C32"/>
    <w:rsid w:val="00B455C6"/>
    <w:rsid w:val="00B51999"/>
    <w:rsid w:val="00B525F0"/>
    <w:rsid w:val="00B55C09"/>
    <w:rsid w:val="00B56E19"/>
    <w:rsid w:val="00B57A5D"/>
    <w:rsid w:val="00B57DA6"/>
    <w:rsid w:val="00B62F51"/>
    <w:rsid w:val="00B63585"/>
    <w:rsid w:val="00B65803"/>
    <w:rsid w:val="00B661D0"/>
    <w:rsid w:val="00B74536"/>
    <w:rsid w:val="00B80F50"/>
    <w:rsid w:val="00B8103D"/>
    <w:rsid w:val="00B82BD8"/>
    <w:rsid w:val="00B85B49"/>
    <w:rsid w:val="00B91BE4"/>
    <w:rsid w:val="00B93814"/>
    <w:rsid w:val="00B971DA"/>
    <w:rsid w:val="00BA0085"/>
    <w:rsid w:val="00BA2718"/>
    <w:rsid w:val="00BA3E6B"/>
    <w:rsid w:val="00BA51AD"/>
    <w:rsid w:val="00BB5556"/>
    <w:rsid w:val="00BB5CB6"/>
    <w:rsid w:val="00BC2799"/>
    <w:rsid w:val="00BC310B"/>
    <w:rsid w:val="00BC3D6F"/>
    <w:rsid w:val="00BD0E2D"/>
    <w:rsid w:val="00BD240B"/>
    <w:rsid w:val="00BD4732"/>
    <w:rsid w:val="00BE100F"/>
    <w:rsid w:val="00BE2C6F"/>
    <w:rsid w:val="00BF2FF2"/>
    <w:rsid w:val="00BF46EA"/>
    <w:rsid w:val="00BF67CA"/>
    <w:rsid w:val="00C02B24"/>
    <w:rsid w:val="00C030B0"/>
    <w:rsid w:val="00C03BEF"/>
    <w:rsid w:val="00C0414A"/>
    <w:rsid w:val="00C06F49"/>
    <w:rsid w:val="00C12B8C"/>
    <w:rsid w:val="00C31477"/>
    <w:rsid w:val="00C32390"/>
    <w:rsid w:val="00C35C7B"/>
    <w:rsid w:val="00C372B5"/>
    <w:rsid w:val="00C37399"/>
    <w:rsid w:val="00C4596F"/>
    <w:rsid w:val="00C46CB9"/>
    <w:rsid w:val="00C51316"/>
    <w:rsid w:val="00C5287B"/>
    <w:rsid w:val="00C578C3"/>
    <w:rsid w:val="00C62876"/>
    <w:rsid w:val="00C64F82"/>
    <w:rsid w:val="00C66A58"/>
    <w:rsid w:val="00C67145"/>
    <w:rsid w:val="00C7334C"/>
    <w:rsid w:val="00C83209"/>
    <w:rsid w:val="00C91DD0"/>
    <w:rsid w:val="00C93FFA"/>
    <w:rsid w:val="00C964EA"/>
    <w:rsid w:val="00C967F3"/>
    <w:rsid w:val="00C97BD6"/>
    <w:rsid w:val="00CA49E2"/>
    <w:rsid w:val="00CA5886"/>
    <w:rsid w:val="00CA692C"/>
    <w:rsid w:val="00CB12AF"/>
    <w:rsid w:val="00CB40DE"/>
    <w:rsid w:val="00CB61BC"/>
    <w:rsid w:val="00CB6799"/>
    <w:rsid w:val="00CB6FA4"/>
    <w:rsid w:val="00CB705E"/>
    <w:rsid w:val="00CC2384"/>
    <w:rsid w:val="00CC2CFE"/>
    <w:rsid w:val="00CD4AF4"/>
    <w:rsid w:val="00CD4E3A"/>
    <w:rsid w:val="00CD6963"/>
    <w:rsid w:val="00CE2618"/>
    <w:rsid w:val="00CE2646"/>
    <w:rsid w:val="00CE315A"/>
    <w:rsid w:val="00CE4D3D"/>
    <w:rsid w:val="00CE7788"/>
    <w:rsid w:val="00CE7E32"/>
    <w:rsid w:val="00CF409E"/>
    <w:rsid w:val="00CF7ACB"/>
    <w:rsid w:val="00D02433"/>
    <w:rsid w:val="00D0449C"/>
    <w:rsid w:val="00D05F6C"/>
    <w:rsid w:val="00D061AD"/>
    <w:rsid w:val="00D07621"/>
    <w:rsid w:val="00D136C5"/>
    <w:rsid w:val="00D204B6"/>
    <w:rsid w:val="00D207C9"/>
    <w:rsid w:val="00D21F5E"/>
    <w:rsid w:val="00D224D1"/>
    <w:rsid w:val="00D24CD7"/>
    <w:rsid w:val="00D254FF"/>
    <w:rsid w:val="00D25C1F"/>
    <w:rsid w:val="00D32BBC"/>
    <w:rsid w:val="00D32D6E"/>
    <w:rsid w:val="00D32F12"/>
    <w:rsid w:val="00D44CBE"/>
    <w:rsid w:val="00D47DB7"/>
    <w:rsid w:val="00D47DC9"/>
    <w:rsid w:val="00D5170D"/>
    <w:rsid w:val="00D54B66"/>
    <w:rsid w:val="00D57126"/>
    <w:rsid w:val="00D63A1B"/>
    <w:rsid w:val="00D63BA2"/>
    <w:rsid w:val="00D63FE8"/>
    <w:rsid w:val="00D642FD"/>
    <w:rsid w:val="00D66AA3"/>
    <w:rsid w:val="00D66B84"/>
    <w:rsid w:val="00D67D81"/>
    <w:rsid w:val="00D705F7"/>
    <w:rsid w:val="00D75967"/>
    <w:rsid w:val="00D90FF2"/>
    <w:rsid w:val="00D91E68"/>
    <w:rsid w:val="00D93318"/>
    <w:rsid w:val="00D941F2"/>
    <w:rsid w:val="00D9494D"/>
    <w:rsid w:val="00DA0299"/>
    <w:rsid w:val="00DA321B"/>
    <w:rsid w:val="00DA4CBD"/>
    <w:rsid w:val="00DA66A5"/>
    <w:rsid w:val="00DA68A5"/>
    <w:rsid w:val="00DA7B92"/>
    <w:rsid w:val="00DB0EEC"/>
    <w:rsid w:val="00DB4A9D"/>
    <w:rsid w:val="00DB5C0D"/>
    <w:rsid w:val="00DC26ED"/>
    <w:rsid w:val="00DC61F6"/>
    <w:rsid w:val="00DC65CE"/>
    <w:rsid w:val="00DD0C9E"/>
    <w:rsid w:val="00DD170F"/>
    <w:rsid w:val="00DD4CC4"/>
    <w:rsid w:val="00DD7179"/>
    <w:rsid w:val="00DD78FD"/>
    <w:rsid w:val="00DE673B"/>
    <w:rsid w:val="00DF1FBB"/>
    <w:rsid w:val="00DF7CE2"/>
    <w:rsid w:val="00E06FDE"/>
    <w:rsid w:val="00E07C64"/>
    <w:rsid w:val="00E12F17"/>
    <w:rsid w:val="00E133B7"/>
    <w:rsid w:val="00E14B28"/>
    <w:rsid w:val="00E15295"/>
    <w:rsid w:val="00E15F38"/>
    <w:rsid w:val="00E206AB"/>
    <w:rsid w:val="00E22902"/>
    <w:rsid w:val="00E24ED5"/>
    <w:rsid w:val="00E24F65"/>
    <w:rsid w:val="00E27D74"/>
    <w:rsid w:val="00E30639"/>
    <w:rsid w:val="00E40CB9"/>
    <w:rsid w:val="00E44E4C"/>
    <w:rsid w:val="00E4626B"/>
    <w:rsid w:val="00E535AF"/>
    <w:rsid w:val="00E57CB6"/>
    <w:rsid w:val="00E67792"/>
    <w:rsid w:val="00E67F7B"/>
    <w:rsid w:val="00E71771"/>
    <w:rsid w:val="00E83102"/>
    <w:rsid w:val="00E94E51"/>
    <w:rsid w:val="00E96C1E"/>
    <w:rsid w:val="00EA520C"/>
    <w:rsid w:val="00EA7351"/>
    <w:rsid w:val="00EB0FE7"/>
    <w:rsid w:val="00EB7ABA"/>
    <w:rsid w:val="00EC090A"/>
    <w:rsid w:val="00EC406F"/>
    <w:rsid w:val="00EC41B9"/>
    <w:rsid w:val="00ED3832"/>
    <w:rsid w:val="00ED704C"/>
    <w:rsid w:val="00EE4561"/>
    <w:rsid w:val="00EE4CA8"/>
    <w:rsid w:val="00EE5617"/>
    <w:rsid w:val="00EF1448"/>
    <w:rsid w:val="00EF1D1C"/>
    <w:rsid w:val="00EF74C3"/>
    <w:rsid w:val="00EF7C8F"/>
    <w:rsid w:val="00F0254E"/>
    <w:rsid w:val="00F114B1"/>
    <w:rsid w:val="00F11E62"/>
    <w:rsid w:val="00F161FF"/>
    <w:rsid w:val="00F1650C"/>
    <w:rsid w:val="00F24366"/>
    <w:rsid w:val="00F26B78"/>
    <w:rsid w:val="00F35CFF"/>
    <w:rsid w:val="00F3606B"/>
    <w:rsid w:val="00F36893"/>
    <w:rsid w:val="00F371F4"/>
    <w:rsid w:val="00F41B0C"/>
    <w:rsid w:val="00F41E1C"/>
    <w:rsid w:val="00F4428E"/>
    <w:rsid w:val="00F45450"/>
    <w:rsid w:val="00F45AB7"/>
    <w:rsid w:val="00F45D26"/>
    <w:rsid w:val="00F50FED"/>
    <w:rsid w:val="00F51FB2"/>
    <w:rsid w:val="00F60FAE"/>
    <w:rsid w:val="00F64B26"/>
    <w:rsid w:val="00F67DE9"/>
    <w:rsid w:val="00F77C77"/>
    <w:rsid w:val="00F83202"/>
    <w:rsid w:val="00F83D57"/>
    <w:rsid w:val="00F85BCF"/>
    <w:rsid w:val="00F860D5"/>
    <w:rsid w:val="00F91A76"/>
    <w:rsid w:val="00FA4363"/>
    <w:rsid w:val="00FA5C55"/>
    <w:rsid w:val="00FA71F3"/>
    <w:rsid w:val="00FB0245"/>
    <w:rsid w:val="00FB04D5"/>
    <w:rsid w:val="00FB2293"/>
    <w:rsid w:val="00FB2DF5"/>
    <w:rsid w:val="00FB4D29"/>
    <w:rsid w:val="00FB5A96"/>
    <w:rsid w:val="00FB5BCB"/>
    <w:rsid w:val="00FB5CFB"/>
    <w:rsid w:val="00FC02BB"/>
    <w:rsid w:val="00FC0F47"/>
    <w:rsid w:val="00FC22A9"/>
    <w:rsid w:val="00FC2610"/>
    <w:rsid w:val="00FC3AD3"/>
    <w:rsid w:val="00FC4352"/>
    <w:rsid w:val="00FC44DD"/>
    <w:rsid w:val="00FC4D61"/>
    <w:rsid w:val="00FC513C"/>
    <w:rsid w:val="00FD26FF"/>
    <w:rsid w:val="00FD4E62"/>
    <w:rsid w:val="00FD775A"/>
    <w:rsid w:val="00FF0854"/>
    <w:rsid w:val="00FF2BC0"/>
    <w:rsid w:val="00FF50F9"/>
    <w:rsid w:val="00FF78E7"/>
    <w:rsid w:val="00FF7E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3CEBD9BC"/>
  <w15:docId w15:val="{2048424E-A830-4571-964A-B58DB4BD7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F68"/>
    <w:pPr>
      <w:spacing w:after="200" w:line="276" w:lineRule="auto"/>
    </w:pPr>
    <w:rPr>
      <w:sz w:val="22"/>
      <w:szCs w:val="22"/>
    </w:rPr>
  </w:style>
  <w:style w:type="paragraph" w:styleId="Ttulo1">
    <w:name w:val="heading 1"/>
    <w:basedOn w:val="Normal"/>
    <w:next w:val="Normal"/>
    <w:link w:val="Ttulo1Char"/>
    <w:uiPriority w:val="9"/>
    <w:qFormat/>
    <w:rsid w:val="00D67D8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9569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56966"/>
    <w:rPr>
      <w:rFonts w:ascii="Tahoma" w:hAnsi="Tahoma" w:cs="Tahoma"/>
      <w:sz w:val="16"/>
      <w:szCs w:val="16"/>
    </w:rPr>
  </w:style>
  <w:style w:type="paragraph" w:styleId="Cabealho">
    <w:name w:val="header"/>
    <w:basedOn w:val="Normal"/>
    <w:link w:val="Cabealho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F1D1C"/>
    <w:rPr>
      <w:sz w:val="22"/>
      <w:szCs w:val="22"/>
    </w:rPr>
  </w:style>
  <w:style w:type="paragraph" w:styleId="Rodap">
    <w:name w:val="footer"/>
    <w:basedOn w:val="Normal"/>
    <w:link w:val="RodapChar"/>
    <w:uiPriority w:val="99"/>
    <w:unhideWhenUsed/>
    <w:rsid w:val="00EF1D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F1D1C"/>
    <w:rPr>
      <w:sz w:val="22"/>
      <w:szCs w:val="22"/>
    </w:rPr>
  </w:style>
  <w:style w:type="table" w:styleId="Tabelacomgrade">
    <w:name w:val="Table Grid"/>
    <w:basedOn w:val="Tabelanormal"/>
    <w:uiPriority w:val="59"/>
    <w:rsid w:val="00ED383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PargrafodaLista">
    <w:name w:val="List Paragraph"/>
    <w:basedOn w:val="Normal"/>
    <w:uiPriority w:val="34"/>
    <w:qFormat/>
    <w:rsid w:val="005F7042"/>
    <w:pPr>
      <w:ind w:left="720"/>
      <w:contextualSpacing/>
    </w:pPr>
    <w:rPr>
      <w:rFonts w:eastAsia="Calibri"/>
      <w:lang w:eastAsia="en-US"/>
    </w:rPr>
  </w:style>
  <w:style w:type="paragraph" w:customStyle="1" w:styleId="Default">
    <w:name w:val="Default"/>
    <w:rsid w:val="00A070C6"/>
    <w:pPr>
      <w:autoSpaceDE w:val="0"/>
      <w:autoSpaceDN w:val="0"/>
      <w:adjustRightInd w:val="0"/>
    </w:pPr>
    <w:rPr>
      <w:rFonts w:ascii="Segoe UI" w:eastAsia="Calibri" w:hAnsi="Segoe UI" w:cs="Segoe UI"/>
      <w:color w:val="000000"/>
      <w:sz w:val="24"/>
      <w:szCs w:val="24"/>
    </w:rPr>
  </w:style>
  <w:style w:type="character" w:customStyle="1" w:styleId="A1">
    <w:name w:val="A1"/>
    <w:uiPriority w:val="99"/>
    <w:rsid w:val="00A070C6"/>
    <w:rPr>
      <w:color w:val="000000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A070C6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56A53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character" w:customStyle="1" w:styleId="apple-converted-space">
    <w:name w:val="apple-converted-space"/>
    <w:basedOn w:val="Fontepargpadro"/>
    <w:rsid w:val="00256A53"/>
  </w:style>
  <w:style w:type="character" w:styleId="Refdecomentrio">
    <w:name w:val="annotation reference"/>
    <w:basedOn w:val="Fontepargpadro"/>
    <w:uiPriority w:val="99"/>
    <w:semiHidden/>
    <w:unhideWhenUsed/>
    <w:rsid w:val="00AE1F8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AE1F8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AE1F88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AE1F8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AE1F88"/>
    <w:rPr>
      <w:b/>
      <w:bCs/>
    </w:rPr>
  </w:style>
  <w:style w:type="character" w:customStyle="1" w:styleId="Ttulo1Char">
    <w:name w:val="Título 1 Char"/>
    <w:basedOn w:val="Fontepargpadro"/>
    <w:link w:val="Ttulo1"/>
    <w:uiPriority w:val="9"/>
    <w:rsid w:val="00D67D8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67D81"/>
    <w:pPr>
      <w:spacing w:line="259" w:lineRule="auto"/>
      <w:outlineLvl w:val="9"/>
    </w:pPr>
  </w:style>
  <w:style w:type="paragraph" w:styleId="Sumrio1">
    <w:name w:val="toc 1"/>
    <w:basedOn w:val="Normal"/>
    <w:next w:val="Normal"/>
    <w:autoRedefine/>
    <w:uiPriority w:val="39"/>
    <w:unhideWhenUsed/>
    <w:rsid w:val="008D5CBC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7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6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4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ARIAAAL\Documents\Oficio%20novalogo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0806A703EBB744FAD59CE6D77D14B5A" ma:contentTypeVersion="10" ma:contentTypeDescription="Crie um novo documento." ma:contentTypeScope="" ma:versionID="ef927219cafd37ed319e7b32a6bdb80c">
  <xsd:schema xmlns:xsd="http://www.w3.org/2001/XMLSchema" xmlns:xs="http://www.w3.org/2001/XMLSchema" xmlns:p="http://schemas.microsoft.com/office/2006/metadata/properties" xmlns:ns2="15a78f64-ca8b-401c-8f56-183c6546e7dd" xmlns:ns3="f96f5f40-2d94-45af-9bb5-12df467073e0" targetNamespace="http://schemas.microsoft.com/office/2006/metadata/properties" ma:root="true" ma:fieldsID="967715d6d8c84b376aa6cbe8b84e9ac7" ns2:_="" ns3:_="">
    <xsd:import namespace="15a78f64-ca8b-401c-8f56-183c6546e7dd"/>
    <xsd:import namespace="f96f5f40-2d94-45af-9bb5-12df467073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a78f64-ca8b-401c-8f56-183c6546e7d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6f5f40-2d94-45af-9bb5-12df467073e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EC37967-E2AC-42D4-821B-20A7BA3FFC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C5B4FB6-A0A5-4E80-8C29-774A812E52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a78f64-ca8b-401c-8f56-183c6546e7dd"/>
    <ds:schemaRef ds:uri="f96f5f40-2d94-45af-9bb5-12df467073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5CA36C6-299D-4899-B941-206EB335A65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114DEF8C-D5E7-4E13-A8F9-5FC6AF0C85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Oficio novalogo</Template>
  <TotalTime>169</TotalTime>
  <Pages>3</Pages>
  <Words>193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 AMELIA ALVES LYRA</dc:creator>
  <cp:lastModifiedBy>Qualidade</cp:lastModifiedBy>
  <cp:revision>66</cp:revision>
  <cp:lastPrinted>2019-12-09T12:45:00Z</cp:lastPrinted>
  <dcterms:created xsi:type="dcterms:W3CDTF">2025-05-02T18:04:00Z</dcterms:created>
  <dcterms:modified xsi:type="dcterms:W3CDTF">2026-03-23T14:52:00Z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0x010100A0806A703EBB744FAD59CE6D77D14B5A</vt:lpwstr>
  </property>
</Properties>
</file>